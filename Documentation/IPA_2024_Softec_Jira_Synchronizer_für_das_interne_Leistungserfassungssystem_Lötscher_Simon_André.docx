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007C44"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007C44"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Management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007C44">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007C44">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007C44">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007C44">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007C44">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007C44">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007C44">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48239DAF" w14:textId="2A2FCCF5"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71FA0B6F" w14:textId="74BDADE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Repository aufgesetzt und verbunden</w:t>
            </w:r>
          </w:p>
          <w:p w14:paraId="25E79D5C" w14:textId="13059D6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475A754F" w14:textId="27691405"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03A84BAB"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Projektplanung bis Soll-Ist Vergleich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2E1126B4" w:rsidR="00EB001B" w:rsidRPr="00ED3A19" w:rsidRDefault="00EB001B" w:rsidP="007F0007">
            <w:pPr>
              <w:pStyle w:val="Main"/>
              <w:jc w:val="center"/>
              <w:rPr>
                <w:b w:val="0"/>
                <w:sz w:val="21"/>
              </w:rPr>
            </w:pPr>
            <w:r>
              <w:rPr>
                <w:b w:val="0"/>
                <w:sz w:val="21"/>
              </w:rPr>
              <w:t>TT.MM.JJJJ</w:t>
            </w:r>
          </w:p>
        </w:tc>
        <w:tc>
          <w:tcPr>
            <w:tcW w:w="3789" w:type="dxa"/>
          </w:tcPr>
          <w:p w14:paraId="35F6B470"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1D1C9FD" w14:textId="74532D1D"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AA71807" w:rsidR="00EB001B" w:rsidRPr="00ED3A19" w:rsidRDefault="00EB001B" w:rsidP="007F0007">
            <w:pPr>
              <w:pStyle w:val="Main"/>
              <w:jc w:val="center"/>
              <w:rPr>
                <w:b w:val="0"/>
                <w:sz w:val="21"/>
              </w:rPr>
            </w:pPr>
            <w:r>
              <w:rPr>
                <w:b w:val="0"/>
                <w:sz w:val="21"/>
              </w:rPr>
              <w:t>TT.MM.JJJJ</w:t>
            </w:r>
          </w:p>
        </w:tc>
        <w:tc>
          <w:tcPr>
            <w:tcW w:w="3789" w:type="dxa"/>
          </w:tcPr>
          <w:p w14:paraId="24AB6734"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3C367E13" w14:textId="5474ECC0"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3357EE04" w:rsidR="00EB001B" w:rsidRPr="00ED3A19" w:rsidRDefault="00EB001B" w:rsidP="007F0007">
            <w:pPr>
              <w:pStyle w:val="Main"/>
              <w:jc w:val="center"/>
              <w:rPr>
                <w:b w:val="0"/>
                <w:sz w:val="21"/>
              </w:rPr>
            </w:pPr>
            <w:r>
              <w:rPr>
                <w:b w:val="0"/>
                <w:sz w:val="21"/>
              </w:rPr>
              <w:t>TT.MM.JJJJ</w:t>
            </w:r>
          </w:p>
        </w:tc>
        <w:tc>
          <w:tcPr>
            <w:tcW w:w="3789" w:type="dxa"/>
          </w:tcPr>
          <w:p w14:paraId="30490E7D"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53A84F01" w14:textId="5EA30D7B"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16F3E4E8" w14:textId="342ED0F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6F7EF598" w:rsidR="00EB001B" w:rsidRPr="00ED3A19" w:rsidRDefault="00EB001B" w:rsidP="007F0007">
            <w:pPr>
              <w:pStyle w:val="Main"/>
              <w:jc w:val="center"/>
              <w:rPr>
                <w:b w:val="0"/>
                <w:sz w:val="21"/>
              </w:rPr>
            </w:pPr>
            <w:r>
              <w:rPr>
                <w:b w:val="0"/>
                <w:sz w:val="21"/>
              </w:rPr>
              <w:t>TT.MM.JJJJ</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0E28B24C" w:rsidR="00EB001B" w:rsidRPr="00ED3A19" w:rsidRDefault="00EB001B" w:rsidP="007F0007">
            <w:pPr>
              <w:pStyle w:val="Main"/>
              <w:jc w:val="center"/>
              <w:rPr>
                <w:b w:val="0"/>
                <w:sz w:val="21"/>
              </w:rPr>
            </w:pPr>
            <w:r>
              <w:rPr>
                <w:b w:val="0"/>
                <w:sz w:val="21"/>
              </w:rPr>
              <w:t>TT.MM.JJJJ</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57F582F" w:rsidR="00EB001B" w:rsidRPr="00ED3A19" w:rsidRDefault="00EB001B" w:rsidP="007F0007">
            <w:pPr>
              <w:pStyle w:val="Main"/>
              <w:jc w:val="center"/>
              <w:rPr>
                <w:b w:val="0"/>
                <w:sz w:val="21"/>
              </w:rPr>
            </w:pPr>
            <w:r>
              <w:rPr>
                <w:b w:val="0"/>
                <w:sz w:val="21"/>
              </w:rPr>
              <w:t>TT.MM.JJJJ</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66A6909F" w:rsidR="00EB001B" w:rsidRPr="00ED3A19" w:rsidRDefault="00EB001B" w:rsidP="007F0007">
            <w:pPr>
              <w:pStyle w:val="Main"/>
              <w:jc w:val="center"/>
              <w:rPr>
                <w:b w:val="0"/>
                <w:sz w:val="21"/>
              </w:rPr>
            </w:pPr>
            <w:r>
              <w:rPr>
                <w:b w:val="0"/>
                <w:sz w:val="21"/>
              </w:rPr>
              <w:t>TT.MM.JJJJ</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3A566907" w:rsidR="00EB001B" w:rsidRPr="00ED3A19" w:rsidRDefault="00EB001B" w:rsidP="007F0007">
            <w:pPr>
              <w:pStyle w:val="Main"/>
              <w:jc w:val="center"/>
              <w:rPr>
                <w:b w:val="0"/>
                <w:sz w:val="21"/>
              </w:rPr>
            </w:pPr>
            <w:r>
              <w:rPr>
                <w:b w:val="0"/>
                <w:sz w:val="21"/>
              </w:rPr>
              <w:t>TT.MM.JJJJ</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0F220729" w:rsidR="00B274AB" w:rsidRDefault="00B274AB" w:rsidP="005B3E3A">
      <w:pPr>
        <w:pStyle w:val="Main"/>
      </w:pPr>
      <w:r>
        <w:t xml:space="preserve">An der Softec werden Zeitbuchungen in einem internen Leistungserfassungssystem (LEIS) vorgenommen. Ein Grossteil der Mitarbeiter arbeitet zusätzlich mit Jira und erfässt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(-dev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7777777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Out of Scope</w:t>
      </w:r>
      <w:bookmarkEnd w:id="7"/>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60404536" w:rsidR="002501C1" w:rsidRDefault="002501C1" w:rsidP="004F3EEF">
      <w:pPr>
        <w:pStyle w:val="Main"/>
        <w:numPr>
          <w:ilvl w:val="0"/>
          <w:numId w:val="17"/>
        </w:numPr>
      </w:pPr>
      <w:r>
        <w:t xml:space="preserve">Jira </w:t>
      </w:r>
      <w:r w:rsidR="00E01026">
        <w:t>Zeitbuchungen,</w:t>
      </w:r>
      <w:r>
        <w:t xml:space="preserve"> welche schon importiert wurden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7777777" w:rsidR="00E01026" w:rsidRDefault="00E01026" w:rsidP="00B274AB">
      <w:pPr>
        <w:pStyle w:val="Main"/>
      </w:pPr>
      <w:r>
        <w:t>Zu den Vorarbeiten gehört eine Machbarkeitsstudie, in welcher ich schaute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potentielle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4DA61394" w:rsidR="0052594D" w:rsidRDefault="0052594D" w:rsidP="0052594D">
      <w:pPr>
        <w:pStyle w:val="Main"/>
      </w:pPr>
      <w:r>
        <w:t>«Code Fathers» ist eines der beiden Software Engineering Team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BD6481">
      <w:r>
        <w:rPr>
          <w:noProof/>
        </w:rPr>
        <w:drawing>
          <wp:inline distT="0" distB="0" distL="0" distR="0" wp14:anchorId="5C285C06" wp14:editId="7F853C3F">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Stefan Spirgi</w:t>
      </w:r>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r w:rsidRPr="00007C44">
        <w:rPr>
          <w:lang w:val="it-IT"/>
        </w:rPr>
        <w:t>Telefon</w:t>
      </w:r>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Christian Schambron</w:t>
      </w:r>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r w:rsidR="00080DE4" w:rsidRPr="00007C44">
        <w:rPr>
          <w:b/>
          <w:sz w:val="24"/>
          <w:lang w:val="it-IT"/>
        </w:rPr>
        <w:t>Berufsbildner</w:t>
      </w:r>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r w:rsidRPr="00B11944">
        <w:rPr>
          <w:lang w:val="it-IT"/>
        </w:rPr>
        <w:t>Telefon</w:t>
      </w:r>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623CF83C" w14:textId="5C7F062D" w:rsidR="00F96016" w:rsidRDefault="00896A84" w:rsidP="00F96016">
      <w:pPr>
        <w:pStyle w:val="Formatvorlage3"/>
      </w:pPr>
      <w:bookmarkStart w:id="21" w:name="_Toc161903143"/>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3F3A6DD9" w:rsidR="00896A84" w:rsidRDefault="00896A84" w:rsidP="00896A84">
                            <w:pPr>
                              <w:pStyle w:val="Main"/>
                            </w:pPr>
                            <w:r>
                              <w:t>Die Wasserfallmethode ist linear, alle Phasen haben definierte Start- und Endpunkte mit klar definierten Ergebnissen. Aktivitäten müssen in der vorgegebenen Reihenfolge durchgeführt werden, hierbei sind die Vorgänge sequentiell, das heisst eine Aktivität muss beendet sein, bevor eine weitere beginnt. Am Ende jeder Phase soll dokumentiert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3F3A6DD9" w:rsidR="00896A84" w:rsidRDefault="00896A84" w:rsidP="00896A84">
                      <w:pPr>
                        <w:pStyle w:val="Main"/>
                      </w:pPr>
                      <w:r>
                        <w:t>Die Wasserfallmethode ist linear, alle Phasen haben definierte Start- und Endpunkte mit klar definierten Ergebnissen. Aktivitäten müssen in der vorgegebenen Reihenfolge durchgeführt werden, hierbei sind die Vorgänge sequentiell, das heisst eine Aktivität muss beendet sein, bevor eine weitere beginnt. Am Ende jeder Phase soll dokumentiert werden.</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4C50797D" w14:textId="7AD7DAAF" w:rsidR="00602F6C" w:rsidRDefault="00F96016" w:rsidP="00F96016">
      <w:pPr>
        <w:pStyle w:val="Formatvorlage3"/>
      </w:pPr>
      <w:r>
        <w:t>Kanban</w:t>
      </w:r>
    </w:p>
    <w:p w14:paraId="489FB4CD" w14:textId="21D48B55" w:rsidR="00896A84" w:rsidRDefault="00896A84" w:rsidP="00896A84">
      <w:pPr>
        <w:pStyle w:val="Main"/>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06C4050E" w14:textId="1E3B3A64" w:rsidR="00FF345D" w:rsidRPr="00934854" w:rsidRDefault="00FF345D" w:rsidP="00A77728">
      <w:pPr>
        <w:pStyle w:val="Formatvorlage2"/>
      </w:pPr>
      <w:bookmarkStart w:id="22" w:name="_Toc161903145"/>
      <w:r w:rsidRPr="00934854">
        <w:lastRenderedPageBreak/>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47D347B4" w14:textId="0EDE7727" w:rsidR="00FF345D" w:rsidRDefault="00FF345D" w:rsidP="00A77728">
      <w:pPr>
        <w:pStyle w:val="Formatvorlage2"/>
      </w:pPr>
      <w:bookmarkStart w:id="23" w:name="_Toc161903146"/>
      <w:r w:rsidRPr="00934854">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77777777" w:rsidR="00B2232F" w:rsidRDefault="0018497A" w:rsidP="0018497A">
      <w:pPr>
        <w:pStyle w:val="Main"/>
      </w:pPr>
      <w:r>
        <w:t xml:space="preserve">Das Kanban Board verfügt über die Listen «Ready» für Tasks welche noch nicht in Bearbeitung sind, «In Progress» für Tasks welche aktuell in Bearbeitung sind, «Dokumentation» für Tasks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681126C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ob  die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lastRenderedPageBreak/>
        <w:t>Editoren</w:t>
      </w:r>
      <w:bookmarkEnd w:id="26"/>
    </w:p>
    <w:p w14:paraId="03B65B1D" w14:textId="4BAF053E" w:rsidR="00B279D7" w:rsidRPr="00934854" w:rsidRDefault="00B279D7" w:rsidP="00B279D7">
      <w:pPr>
        <w:pStyle w:val="Main"/>
      </w:pPr>
      <w:r>
        <w:t>Als Editor wird hauptsächlich Visual Studio Professional 2022 verwendet, wobei in vereinzelten Fällen auch Visual Studio Code verwendet wird. Visual Studio Code ist ein gratis Editor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7BBCE77F"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 Sobald mit dem Programmieren begonnen wird, werden feature branches erstellt sodass auf dem master branch immer ein funktionierendes Produkt vorhanden ist. Bis dahin wird die Dokumentation jeweils direkt auf den master branch gepusht.</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3A3E5C7D" w14:textId="7EC16A3F" w:rsidR="00B279D7" w:rsidRDefault="00B279D7" w:rsidP="00B279D7">
      <w:pPr>
        <w:pStyle w:val="Formatvorlage2"/>
      </w:pPr>
      <w:r>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6A1EBD30" w14:textId="0CF3FBDA" w:rsidR="00784DBD" w:rsidRPr="00784DBD" w:rsidRDefault="00784DBD" w:rsidP="00784DBD">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62B4C93C" w14:textId="4C57A406" w:rsidR="007622DB" w:rsidRDefault="007622DB" w:rsidP="00F44C02">
      <w:pPr>
        <w:pStyle w:val="Main"/>
      </w:pPr>
    </w:p>
    <w:p w14:paraId="593C61E1" w14:textId="77777777" w:rsidR="007622DB" w:rsidRPr="00934854" w:rsidRDefault="007622DB" w:rsidP="00F44C02">
      <w:pPr>
        <w:pStyle w:val="Main"/>
      </w:pPr>
    </w:p>
    <w:p w14:paraId="398D88C6" w14:textId="4A09B598" w:rsidR="003A1AA2" w:rsidRPr="00934854" w:rsidRDefault="003A1AA2">
      <w:pPr>
        <w:widowControl/>
        <w:spacing w:line="240" w:lineRule="auto"/>
      </w:pPr>
      <w:r w:rsidRPr="00934854">
        <w:br w:type="page"/>
      </w:r>
    </w:p>
    <w:p w14:paraId="55FCF736" w14:textId="12413696" w:rsidR="00AC0A5A" w:rsidRPr="00AC0A5A" w:rsidRDefault="003851E6" w:rsidP="00A77728">
      <w:pPr>
        <w:pStyle w:val="Ebene2"/>
      </w:pPr>
      <w:bookmarkStart w:id="31" w:name="_Toc161903154"/>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585D2CB1" w:rsidR="00B57A2B" w:rsidRDefault="00B57A2B" w:rsidP="00B57A2B">
      <w:pPr>
        <w:pStyle w:val="Main"/>
      </w:pPr>
      <w:r>
        <w:t xml:space="preserve">Der Benutzer ist bei uns der Mitarbeiter welcher auf Jira seine Leistungen in den jeweiligen Projekten festhält. </w:t>
      </w:r>
    </w:p>
    <w:p w14:paraId="1BAC3E76" w14:textId="75FA811E" w:rsidR="00B57A2B" w:rsidRDefault="00B57A2B" w:rsidP="00B57A2B">
      <w:pPr>
        <w:pStyle w:val="Main"/>
      </w:pPr>
      <w:r>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514AF46A" w14:textId="1BB330DC" w:rsidR="00B57A2B" w:rsidRDefault="00B57A2B" w:rsidP="00A77728">
      <w:pPr>
        <w:pStyle w:val="Formatvorlage1"/>
      </w:pPr>
      <w:bookmarkStart w:id="33" w:name="_Toc161903156"/>
      <w:r>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r w:rsidR="007368DC">
        <w:t>Fehlt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t>Hat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1198EBC9" w14:textId="329A449A" w:rsidR="008D1B29" w:rsidRDefault="007368DC" w:rsidP="008D1B29">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2854A6B6" w14:textId="77777777" w:rsidR="008D1B29" w:rsidRDefault="008D1B29">
      <w:pPr>
        <w:widowControl/>
        <w:spacing w:line="240" w:lineRule="auto"/>
        <w:rPr>
          <w:rFonts w:ascii="Imago" w:hAnsi="Imago"/>
        </w:rPr>
      </w:pPr>
      <w:r>
        <w:br w:type="page"/>
      </w:r>
    </w:p>
    <w:p w14:paraId="0B76BADD" w14:textId="069BA197" w:rsidR="007368DC" w:rsidRDefault="008D1B29" w:rsidP="00D47390">
      <w:pPr>
        <w:pStyle w:val="Main"/>
        <w:rPr>
          <w:b/>
          <w:bCs/>
        </w:rPr>
      </w:pPr>
      <w:r>
        <w:lastRenderedPageBreak/>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42BDE508" w:rsidR="00E61DAE" w:rsidRDefault="00E61DAE" w:rsidP="00D47390">
      <w:pPr>
        <w:pStyle w:val="Main"/>
      </w:pPr>
      <w:r>
        <w:t>A</w:t>
      </w:r>
      <w:r w:rsidRPr="00912F1F">
        <w:rPr>
          <w:sz w:val="20"/>
          <w:szCs w:val="18"/>
        </w:rPr>
        <w:t>7.2</w:t>
      </w:r>
      <w:r>
        <w:tab/>
      </w:r>
      <w:r>
        <w:tab/>
        <w:t>Die Dokumentation ist auf dem selben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422494A0" w14:textId="713AC2F3" w:rsidR="00A66328" w:rsidRDefault="00B724B5" w:rsidP="00492887">
      <w:pPr>
        <w:pStyle w:val="Main"/>
      </w:pPr>
      <w:r>
        <w:t>A</w:t>
      </w:r>
      <w:r w:rsidRPr="00912F1F">
        <w:rPr>
          <w:sz w:val="20"/>
          <w:szCs w:val="18"/>
        </w:rPr>
        <w:t>8.3</w:t>
      </w:r>
      <w:r>
        <w:tab/>
      </w:r>
      <w:r>
        <w:tab/>
        <w:t>Die fertige Applikation ist ein Kommandozeilenprogramm.</w:t>
      </w:r>
      <w:r>
        <w:tab/>
      </w:r>
      <w:r>
        <w:tab/>
      </w:r>
      <w:r>
        <w:tab/>
      </w:r>
      <w:r>
        <w:tab/>
        <w:t>Hoch</w:t>
      </w:r>
    </w:p>
    <w:p w14:paraId="7655C59B" w14:textId="77777777" w:rsidR="00B724B5" w:rsidRPr="00B724B5" w:rsidRDefault="00B724B5" w:rsidP="00492887">
      <w:pPr>
        <w:pStyle w:val="Main"/>
      </w:pPr>
    </w:p>
    <w:p w14:paraId="132CF4EE" w14:textId="77777777" w:rsidR="00C17BCF" w:rsidRDefault="00C17BCF">
      <w:pPr>
        <w:widowControl/>
        <w:spacing w:line="240" w:lineRule="auto"/>
        <w:rPr>
          <w:i/>
          <w:sz w:val="36"/>
        </w:rPr>
      </w:pPr>
      <w:r>
        <w:br w:type="page"/>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671EF73A" w:rsidR="002E1666" w:rsidRDefault="002E1666" w:rsidP="002E1666">
      <w:pPr>
        <w:pStyle w:val="Main"/>
      </w:pPr>
      <w:r>
        <w:t>Als Kandidat möchte ich meine Solution gemäss meiner gewählten Architektur erstellen</w:t>
      </w:r>
      <w:r w:rsidR="008D1B29">
        <w:t xml:space="preserve"> und soweit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1ACE8D05" w:rsidR="00554274" w:rsidRDefault="00554274" w:rsidP="004F3EEF">
      <w:pPr>
        <w:pStyle w:val="Main"/>
        <w:numPr>
          <w:ilvl w:val="0"/>
          <w:numId w:val="9"/>
        </w:numPr>
      </w:pPr>
      <w:r>
        <w:t>Es wird überprüft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Als Benutzer möchte ich, dass, wenn ich meine Daten korrekt in Jira eingegeben habe, diese ohne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r>
        <w:t>Sollten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t>Wird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r>
        <w:t>Wird die Applikation ab Start mit dem Flag «-d» oder «-dev»</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Als Entwickler ist es mir wichtig, dass meine Applikation fehlerfrei läuft. Ich möchte, dass ich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 xml:space="preserve">Am Ende der Entwicklungszeit sollen End-To-End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0B271F72" w:rsidR="00823DE6" w:rsidRDefault="00823DE6" w:rsidP="004F3EEF">
      <w:pPr>
        <w:pStyle w:val="Main"/>
        <w:numPr>
          <w:ilvl w:val="0"/>
          <w:numId w:val="11"/>
        </w:numPr>
      </w:pPr>
      <w:r>
        <w:t>Ein Testskript soll klar beschreiben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End-To-End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58BFA3F4" w:rsidR="004372D1" w:rsidRDefault="004372D1" w:rsidP="004372D1">
      <w:pPr>
        <w:pStyle w:val="Main"/>
      </w:pPr>
      <w:r>
        <w:t>Als Kandidat will ich eine detaillierte und inhaltreiche Dokumentation erstellen. Wichtig ist mir hierbei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39140D68" w:rsidR="00631AB0" w:rsidRDefault="004F3EEF" w:rsidP="004F3EEF">
      <w:pPr>
        <w:pStyle w:val="Main"/>
      </w:pPr>
      <w:r>
        <w:t>Der Zeitplan ist relativ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1ECED31A">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5A52F511" w14:textId="455F5F7E" w:rsidR="00EB001B" w:rsidRDefault="00EB001B" w:rsidP="00EB001B">
      <w:pPr>
        <w:pStyle w:val="Formatvorlage1"/>
      </w:pPr>
      <w:bookmarkStart w:id="35" w:name="_Toc161903158"/>
      <w:r>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lastRenderedPageBreak/>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93CE1D8" w:rsidR="00EB001B" w:rsidRDefault="00EB001B" w:rsidP="00EB001B">
      <w:pPr>
        <w:pStyle w:val="Formatvorlage2"/>
      </w:pPr>
      <w:r>
        <w:t>Soll-Ist 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43A7FE2D">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3169553D" w14:textId="3D1645F3" w:rsidR="00FB1401" w:rsidRDefault="00B847B7">
      <w:pPr>
        <w:widowControl/>
        <w:spacing w:line="240" w:lineRule="auto"/>
        <w:rPr>
          <w:i/>
          <w:sz w:val="32"/>
        </w:rPr>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0B5A0A4C" w:rsidR="00D4190D" w:rsidRPr="00934854" w:rsidRDefault="00FE55B1" w:rsidP="00FE55B1">
      <w:pPr>
        <w:pStyle w:val="TitelNichtInhaltsverzeichnis"/>
      </w:pPr>
      <w:r>
        <w:t>Tag 1 – Projektplanung</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7DF26E46" w:rsidR="00FE55B1" w:rsidRDefault="00DA0C01" w:rsidP="00AD4D39">
            <w:pPr>
              <w:pStyle w:val="Main"/>
            </w:pPr>
            <w:r>
              <w:t>1</w:t>
            </w:r>
            <w:r w:rsidR="003027EC">
              <w:t>.5</w:t>
            </w:r>
            <w:r>
              <w:t>h</w:t>
            </w:r>
            <w:r w:rsidR="003027EC">
              <w:t xml:space="preserve"> (geplant)</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77777777" w:rsidR="003027EC" w:rsidRDefault="003027EC" w:rsidP="00B847B7">
            <w:pPr>
              <w:pStyle w:val="Main"/>
            </w:pPr>
            <w:r>
              <w:t xml:space="preserve">In meiner nervöseren Anfangsphase setzte ich das Github Repository auf, wobei ich bei der Zeitplanung vergass dieses am Anfang aufzuschreiben und ich nun gemäss Zeitplan einen Task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2FFBDA90" w:rsidR="00881342" w:rsidRDefault="00B847B7" w:rsidP="00AD4D39">
            <w:pPr>
              <w:pStyle w:val="Main"/>
            </w:pPr>
            <w:r>
              <w:t xml:space="preserve">Insbesondere zu Beginn des Tages war ich sehr zerstreut und die vielen komplexen </w:t>
            </w:r>
            <w:r w:rsidR="003027EC">
              <w:t>Arbeiten,</w:t>
            </w:r>
            <w:r>
              <w:t xml:space="preserve"> die mich noch erwarteten überforderten mich etwas. Ich entschied mich die Arbeit langsam und bestimmt anzugehen, und nach etwas Einarbeitungszeit konnte ich mich entspannen und die Arbeit auch tatsächlich geniessen.</w:t>
            </w:r>
          </w:p>
          <w:p w14:paraId="0F0F0189" w14:textId="38A08F8B"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Dieser Plan hat gut funktioniert, wobei ich mir unsicher war wie ich ihn im Zeitplan wiederspiegeln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Pr="00DA6366"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689B35FB" w:rsidR="00E42626" w:rsidRDefault="003027EC" w:rsidP="00AF7C71">
            <w:pPr>
              <w:pStyle w:val="Main"/>
            </w:pPr>
            <w:r>
              <w:t>1.5h (geplant)</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1FE6371A"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nach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24D5D8EA" w:rsidR="00E42626" w:rsidRPr="002F4489" w:rsidRDefault="002F4489" w:rsidP="002F4489">
            <w:pPr>
              <w:pStyle w:val="Main"/>
            </w:pPr>
            <w:r>
              <w:t>Gegen Ende des Tages verliess mich die Motivation weiter an der Dokumentation zu arbeiten etwas, was sich denke ich auch in der Dokumentation wiederspiegelt.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0B411BE0" w14:textId="77777777" w:rsidR="00E42626" w:rsidRPr="00934854" w:rsidRDefault="00E42626" w:rsidP="00E42626">
      <w:pPr>
        <w:pStyle w:val="Main"/>
      </w:pPr>
    </w:p>
    <w:p w14:paraId="5D09A36F" w14:textId="77777777" w:rsidR="00881342" w:rsidRPr="00934854" w:rsidRDefault="00881342" w:rsidP="00881342">
      <w:pPr>
        <w:pStyle w:val="Main"/>
      </w:pP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1A7B3700" w:rsidR="004159C2" w:rsidRPr="00934854" w:rsidRDefault="004159C2" w:rsidP="004159C2">
      <w:pPr>
        <w:pStyle w:val="TitelNichtInhaltsverzeichnis"/>
      </w:pPr>
      <w:r w:rsidRPr="00934854">
        <w:lastRenderedPageBreak/>
        <w:t xml:space="preserve">Tag 3 –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06347293" w:rsidR="00881342" w:rsidRPr="00934854" w:rsidRDefault="009F51A9" w:rsidP="00AD4D39">
            <w:pPr>
              <w:pStyle w:val="Main"/>
            </w:pPr>
            <w:r>
              <w:t>TT.MM.JJJJ</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4439B09B" w14:textId="77777777" w:rsidR="00E42626" w:rsidRDefault="00E42626" w:rsidP="00AF7C71">
            <w:pPr>
              <w:pStyle w:val="Main"/>
            </w:pPr>
            <w:r w:rsidRPr="00E42626">
              <w:rPr>
                <w:color w:val="00B050"/>
              </w:rPr>
              <w:t>[Erfolge / Misserfolge]</w:t>
            </w: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77777777" w:rsidR="00E42626" w:rsidRDefault="00E42626" w:rsidP="00AF7C71">
            <w:pPr>
              <w:pStyle w:val="Main"/>
            </w:pPr>
            <w:r w:rsidRPr="00E42626">
              <w:rPr>
                <w:color w:val="00B050"/>
              </w:rPr>
              <w:t>[Kritische Würdigung Arbeit &amp; Vorgehensweise]</w:t>
            </w:r>
          </w:p>
          <w:p w14:paraId="2B1C5CD9" w14:textId="77777777" w:rsidR="00E42626" w:rsidRPr="00934854" w:rsidRDefault="00E42626" w:rsidP="00AF7C71">
            <w:pPr>
              <w:pStyle w:val="Main"/>
            </w:pPr>
          </w:p>
        </w:tc>
      </w:tr>
    </w:tbl>
    <w:p w14:paraId="239DBBF8" w14:textId="77777777" w:rsidR="00E42626" w:rsidRPr="00934854" w:rsidRDefault="00E42626" w:rsidP="00E42626">
      <w:pPr>
        <w:pStyle w:val="Main"/>
      </w:pPr>
      <w:r w:rsidRPr="00934854">
        <w:rPr>
          <w:b/>
        </w:rPr>
        <w:t>Aufgabe</w:t>
      </w:r>
      <w:r>
        <w:rPr>
          <w:b/>
        </w:rPr>
        <w:t>n</w:t>
      </w:r>
      <w:r w:rsidRPr="00934854">
        <w:rPr>
          <w:b/>
        </w:rPr>
        <w:t>liste</w:t>
      </w:r>
    </w:p>
    <w:p w14:paraId="2F474155" w14:textId="5738E753" w:rsidR="00881342" w:rsidRPr="00934854" w:rsidRDefault="00881342" w:rsidP="00881342">
      <w:pPr>
        <w:pStyle w:val="Main"/>
      </w:pP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4B6DD98B" w:rsidR="004159C2" w:rsidRPr="00934854" w:rsidRDefault="004159C2" w:rsidP="004159C2">
      <w:pPr>
        <w:pStyle w:val="TitelNichtInhaltsverzeichnis"/>
      </w:pPr>
      <w:r w:rsidRPr="00934854">
        <w:lastRenderedPageBreak/>
        <w:t xml:space="preserve">Tag 4 – </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65B5986" w:rsidR="00881342" w:rsidRPr="00934854" w:rsidRDefault="009F51A9" w:rsidP="00AD4D39">
            <w:pPr>
              <w:pStyle w:val="Main"/>
            </w:pPr>
            <w:r>
              <w:t>TT.MM.JJJJ</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77777777" w:rsidR="00E42626" w:rsidRDefault="00E42626" w:rsidP="00AF7C71">
            <w:pPr>
              <w:pStyle w:val="Main"/>
            </w:pPr>
            <w:r w:rsidRPr="00E42626">
              <w:rPr>
                <w:color w:val="00B050"/>
              </w:rPr>
              <w:t>[Erfolge / Misserfolge]</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43B1961" w14:textId="77777777" w:rsidR="00E42626" w:rsidRDefault="00E42626" w:rsidP="00AF7C71">
            <w:pPr>
              <w:pStyle w:val="Main"/>
            </w:pPr>
            <w:r w:rsidRPr="00E42626">
              <w:rPr>
                <w:color w:val="00B050"/>
              </w:rPr>
              <w:t>[Kritische Würdigung Arbeit &amp; Vorgehensweise]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77777777" w:rsidR="00E42626" w:rsidRPr="00934854" w:rsidRDefault="00E42626" w:rsidP="00E42626">
      <w:pPr>
        <w:pStyle w:val="Main"/>
      </w:pP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1407763" w:rsidR="004159C2" w:rsidRPr="00934854" w:rsidRDefault="004159C2" w:rsidP="004159C2">
      <w:pPr>
        <w:pStyle w:val="TitelNichtInhaltsverzeichnis"/>
      </w:pPr>
      <w:r w:rsidRPr="00934854">
        <w:lastRenderedPageBreak/>
        <w:t xml:space="preserve">Tag 5 – </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3147360D" w:rsidR="00881342" w:rsidRPr="00934854" w:rsidRDefault="009F51A9" w:rsidP="00AD4D39">
            <w:pPr>
              <w:pStyle w:val="Main"/>
            </w:pPr>
            <w:r>
              <w:t>TT.MM.JJJJ</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D907B1E" w14:textId="77777777" w:rsidR="00E42626" w:rsidRDefault="00E42626" w:rsidP="00AF7C71">
            <w:pPr>
              <w:pStyle w:val="Main"/>
            </w:pPr>
            <w:r w:rsidRPr="00E42626">
              <w:rPr>
                <w:color w:val="00B050"/>
              </w:rPr>
              <w:t>[Erfolge / Misserfolge]</w:t>
            </w:r>
          </w:p>
          <w:p w14:paraId="4ACFF4A1" w14:textId="77777777" w:rsidR="00E42626" w:rsidRPr="00934854" w:rsidRDefault="00E42626" w:rsidP="00AF7C71">
            <w:pPr>
              <w:pStyle w:val="Main"/>
            </w:pP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77777777" w:rsidR="00E42626" w:rsidRDefault="00E42626" w:rsidP="00AF7C71">
            <w:pPr>
              <w:pStyle w:val="Main"/>
            </w:pPr>
            <w:r w:rsidRPr="00E42626">
              <w:rPr>
                <w:color w:val="00B050"/>
              </w:rPr>
              <w:t>[Kritische Würdigung Arbeit &amp; Vorgehensweise]</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0E46E386" w14:textId="77777777" w:rsidR="00E42626" w:rsidRPr="00934854" w:rsidRDefault="00E42626" w:rsidP="00E42626">
      <w:pPr>
        <w:pStyle w:val="Main"/>
      </w:pPr>
    </w:p>
    <w:p w14:paraId="2F556E6C" w14:textId="77777777" w:rsidR="00881342" w:rsidRPr="00934854" w:rsidRDefault="00881342" w:rsidP="00881342">
      <w:pPr>
        <w:pStyle w:val="Main"/>
      </w:pPr>
    </w:p>
    <w:p w14:paraId="5E2BF059" w14:textId="77777777" w:rsidR="004159C2" w:rsidRPr="00934854" w:rsidRDefault="004159C2" w:rsidP="004159C2">
      <w:pPr>
        <w:widowControl/>
        <w:spacing w:line="240" w:lineRule="auto"/>
        <w:rPr>
          <w:rFonts w:ascii="Imago" w:hAnsi="Imago"/>
        </w:rPr>
      </w:pPr>
      <w:r w:rsidRPr="00934854">
        <w:br w:type="page"/>
      </w:r>
    </w:p>
    <w:p w14:paraId="56B06125" w14:textId="1B25F205" w:rsidR="004159C2" w:rsidRPr="00934854" w:rsidRDefault="004159C2" w:rsidP="004159C2">
      <w:pPr>
        <w:pStyle w:val="TitelNichtInhaltsverzeichnis"/>
      </w:pPr>
      <w:r w:rsidRPr="00934854">
        <w:lastRenderedPageBreak/>
        <w:t xml:space="preserve">Tag 6 – </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77C7F669" w:rsidR="00881342" w:rsidRPr="00934854" w:rsidRDefault="009F51A9" w:rsidP="00AD4D39">
            <w:pPr>
              <w:pStyle w:val="Main"/>
            </w:pPr>
            <w:r>
              <w:t>TT.MM.JJJJ</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77777777" w:rsidR="00E42626" w:rsidRPr="00934854" w:rsidRDefault="00E42626" w:rsidP="00E42626">
      <w:pPr>
        <w:pStyle w:val="Main"/>
      </w:pP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2E346422" w14:textId="77777777" w:rsidR="00CA4F51" w:rsidRDefault="00CA4F51" w:rsidP="00CA4F51">
      <w:pPr>
        <w:pStyle w:val="Title2-Main"/>
      </w:pPr>
      <w:r>
        <w:t>Ausgangslage</w:t>
      </w:r>
    </w:p>
    <w:p w14:paraId="2AF2454B" w14:textId="77777777" w:rsidR="00CA4F51" w:rsidRDefault="00CA4F51" w:rsidP="00CA4F51">
      <w:pPr>
        <w:pStyle w:val="Main"/>
      </w:pP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728E201F" w14:textId="77777777" w:rsidR="00CA4F51" w:rsidRDefault="00CA4F51" w:rsidP="00CA4F51">
      <w:pPr>
        <w:pStyle w:val="Main"/>
      </w:pP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7777777" w:rsidR="00CA4F51" w:rsidRDefault="00CA4F51" w:rsidP="00CA4F51">
      <w:pPr>
        <w:pStyle w:val="Main"/>
      </w:pP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6D916572" w:rsidR="004159C2" w:rsidRPr="00934854" w:rsidRDefault="003E261C" w:rsidP="003E261C">
      <w:pPr>
        <w:pStyle w:val="Ebene2"/>
      </w:pPr>
      <w:bookmarkStart w:id="40" w:name="_Toc161903163"/>
      <w:r w:rsidRPr="00934854">
        <w:lastRenderedPageBreak/>
        <w:t>Ausgangslage</w:t>
      </w:r>
      <w:bookmarkEnd w:id="40"/>
    </w:p>
    <w:p w14:paraId="7EC3E69B" w14:textId="4BF032B9" w:rsidR="003E261C" w:rsidRPr="005D619B" w:rsidRDefault="003E261C" w:rsidP="005D619B">
      <w:pPr>
        <w:pStyle w:val="Formatvorlage1"/>
      </w:pPr>
      <w:bookmarkStart w:id="41" w:name="_Toc161903164"/>
      <w:r w:rsidRPr="005D619B">
        <w:t>Einleitung</w:t>
      </w:r>
      <w:bookmarkEnd w:id="41"/>
    </w:p>
    <w:p w14:paraId="253C1BE0" w14:textId="68EA5B4A"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F155FCD" w:rsidR="0079615E" w:rsidRPr="00A66328" w:rsidRDefault="0079615E" w:rsidP="0079615E">
      <w:pPr>
        <w:pStyle w:val="Main"/>
        <w:rPr>
          <w:color w:val="00B050"/>
        </w:rPr>
      </w:pPr>
    </w:p>
    <w:p w14:paraId="2B11672D" w14:textId="217A98CA" w:rsidR="005D619B" w:rsidRDefault="005D619B" w:rsidP="005D619B">
      <w:pPr>
        <w:pStyle w:val="Formatvorlage1"/>
      </w:pPr>
      <w:r w:rsidRPr="005D619B">
        <w:t>Jira</w:t>
      </w:r>
    </w:p>
    <w:p w14:paraId="47BAC9DD" w14:textId="77777777"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77777777" w:rsidR="00033C27" w:rsidRDefault="00033C27" w:rsidP="005D619B">
      <w:pPr>
        <w:pStyle w:val="Main"/>
      </w:pPr>
    </w:p>
    <w:p w14:paraId="75EA3A5C" w14:textId="14207CFD" w:rsidR="005D619B" w:rsidRDefault="00033C27" w:rsidP="005D619B">
      <w:pPr>
        <w:pStyle w:val="Main"/>
      </w:pPr>
      <w:r>
        <w:t xml:space="preserve">Die Jira REST API kann mit gültigem API-Token angesteuert werden und über die Ids der Tasks kann auf deren Daten zugegriffen werden. </w:t>
      </w:r>
    </w:p>
    <w:p w14:paraId="4E86595E" w14:textId="4B7B1FFA" w:rsidR="00033C27" w:rsidRPr="00033C27" w:rsidRDefault="00724906" w:rsidP="00033C27">
      <w:pPr>
        <w:pStyle w:val="Formatvorlage1"/>
      </w:pPr>
      <w:r>
        <w:rPr>
          <w:noProof/>
        </w:rPr>
        <w:drawing>
          <wp:anchor distT="0" distB="0" distL="114300" distR="114300" simplePos="0" relativeHeight="251665408" behindDoc="1" locked="0" layoutInCell="1" allowOverlap="1" wp14:anchorId="28CF76E5" wp14:editId="1A06B3C9">
            <wp:simplePos x="0" y="0"/>
            <wp:positionH relativeFrom="column">
              <wp:posOffset>2917190</wp:posOffset>
            </wp:positionH>
            <wp:positionV relativeFrom="paragraph">
              <wp:posOffset>336550</wp:posOffset>
            </wp:positionV>
            <wp:extent cx="3337560" cy="2685011"/>
            <wp:effectExtent l="0" t="0" r="0" b="1270"/>
            <wp:wrapTight wrapText="bothSides">
              <wp:wrapPolygon edited="0">
                <wp:start x="0" y="0"/>
                <wp:lineTo x="0" y="21457"/>
                <wp:lineTo x="21452" y="21457"/>
                <wp:lineTo x="21452" y="0"/>
                <wp:lineTo x="0" y="0"/>
              </wp:wrapPolygon>
            </wp:wrapTight>
            <wp:docPr id="96430381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7560" cy="2685011"/>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115340D8"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müssen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28C29281" w:rsidR="00724906" w:rsidRDefault="00724906" w:rsidP="005D619B">
      <w:pPr>
        <w:pStyle w:val="Main"/>
      </w:pPr>
      <w:r>
        <w:br w:type="textWrapping" w:clear="all"/>
      </w:r>
    </w:p>
    <w:p w14:paraId="494DAF1C" w14:textId="77777777" w:rsidR="00033C27" w:rsidRPr="005D619B" w:rsidRDefault="00033C27" w:rsidP="005D619B">
      <w:pPr>
        <w:pStyle w:val="Main"/>
      </w:pPr>
    </w:p>
    <w:p w14:paraId="2B42AF10" w14:textId="77777777" w:rsidR="00033C27" w:rsidRDefault="00033C27">
      <w:pPr>
        <w:widowControl/>
        <w:spacing w:line="240" w:lineRule="auto"/>
        <w:rPr>
          <w:b/>
          <w:i/>
          <w:sz w:val="40"/>
        </w:rPr>
      </w:pPr>
      <w:bookmarkStart w:id="42" w:name="_Toc161903165"/>
      <w:r>
        <w:br w:type="page"/>
      </w:r>
    </w:p>
    <w:bookmarkEnd w:id="42"/>
    <w:p w14:paraId="72D49DE4" w14:textId="60BA04EE"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67E1A517"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p>
    <w:p w14:paraId="12D507D3" w14:textId="0480AB26" w:rsidR="00DC554F" w:rsidRDefault="00DC554F" w:rsidP="00A44D9F">
      <w:pPr>
        <w:pStyle w:val="Main"/>
      </w:pPr>
    </w:p>
    <w:p w14:paraId="079C80D2" w14:textId="073DB553" w:rsidR="00724906" w:rsidRDefault="002F4489" w:rsidP="002F4489">
      <w:pPr>
        <w:pStyle w:val="Formatvorlage1"/>
      </w:pPr>
      <w:r>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51FD47E4" w:rsidR="002F4489" w:rsidRPr="002F4489" w:rsidRDefault="002F4489" w:rsidP="002F4489">
      <w:pPr>
        <w:pStyle w:val="Main"/>
      </w:pPr>
      <w:r>
        <w:t xml:space="preserve">Das Core Projekt </w:t>
      </w:r>
      <w:r w:rsidR="00990DF4">
        <w:t xml:space="preserve">übernimmt bei mir die Rolle des Application Cores, das heisst hier werden Entities, Interfaces, Data Transfer Objects (DTOs) und Services gespeichert. Die Entities werden hier aus den Tabellen der Datenbank generiert, sie sollten sich kaum oder überhaupt nicht verändern, solange sich die Datenbank nicht verändert. DTOs sind Objekte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56B2074A" w:rsidR="00990DF4" w:rsidRPr="00990DF4" w:rsidRDefault="00990DF4" w:rsidP="00990DF4">
      <w:pPr>
        <w:pStyle w:val="Main"/>
      </w:pPr>
      <w:r>
        <w:t xml:space="preserve">Im Infrastructure Projekt werden die Repositories hinterlegt mit welchen der Datenzugriff auf die Datenbank </w:t>
      </w:r>
      <w:r w:rsidR="00D672C8">
        <w:t>ermöglicht wird</w:t>
      </w:r>
      <w:r>
        <w:t xml:space="preserve"> und es werden Services implementiert welche die im Application Core definierten Interfaces verwenden.</w:t>
      </w:r>
    </w:p>
    <w:p w14:paraId="742B3004" w14:textId="337AA7AB" w:rsidR="002F4489" w:rsidRDefault="002F4489" w:rsidP="002F4489">
      <w:pPr>
        <w:pStyle w:val="Formatvorlage2"/>
      </w:pPr>
      <w:r>
        <w:t>Application</w:t>
      </w:r>
    </w:p>
    <w:p w14:paraId="30ED5EEB" w14:textId="521A24B5" w:rsidR="00990DF4" w:rsidRDefault="00204AA5" w:rsidP="00990DF4">
      <w:pPr>
        <w:pStyle w:val="Main"/>
      </w:pPr>
      <w:r>
        <w:t xml:space="preserve">Das Application Projekt ist in dieser Applikation das Gegenstück zum User Interface in der Onion View. Im Application Projekt sind Controller, View Models und das Program.cs vorhanden. Die Controller kommunizieren mit der Infrastructure, um Daten zu manipulieren, die View Models sind Klassen welche nur diese Informationen enthalten welche während der Laufzeit der Applikation auch wirklich benötigt werden. </w:t>
      </w:r>
    </w:p>
    <w:p w14:paraId="58DF63EA" w14:textId="44B7D016" w:rsidR="00204AA5" w:rsidRPr="00990DF4" w:rsidRDefault="00204AA5" w:rsidP="00990DF4">
      <w:pPr>
        <w:pStyle w:val="Main"/>
      </w:pPr>
      <w:r>
        <w:t>Die Konfiguration der ganzen Applikation findet im Program.cs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0B47260F" w:rsidR="00653AAE" w:rsidRDefault="00653AAE" w:rsidP="00653AAE">
      <w:pPr>
        <w:pStyle w:val="Main"/>
      </w:pPr>
      <w:r>
        <w:t>Bei NSubstitute handelt es sich um ein NuGet Package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Default="00653AAE" w:rsidP="00653AAE">
      <w:pPr>
        <w:pStyle w:val="Code"/>
      </w:pPr>
      <w:r>
        <w:t>calculator = Substitute.For&lt;ICalculator&gt;();</w:t>
      </w:r>
    </w:p>
    <w:p w14:paraId="4C3CE2B7" w14:textId="56D257ED" w:rsidR="00653AAE" w:rsidRDefault="00653AAE" w:rsidP="00653AAE">
      <w:pPr>
        <w:pStyle w:val="Code"/>
      </w:pPr>
      <w:r>
        <w:t>calculator.Add(1, 2).Returns(3);</w:t>
      </w:r>
    </w:p>
    <w:p w14:paraId="0A7E6382" w14:textId="65A18575" w:rsidR="00653AAE" w:rsidRPr="00653AAE" w:rsidRDefault="00653AAE" w:rsidP="00653AAE">
      <w:pPr>
        <w:pStyle w:val="Main"/>
      </w:pPr>
      <w:r>
        <w:t>Mit diesen beiden Zeilen wurde definiert dass die Add Methode der calculator Instanz des Interface ICalculator mit den Eingabewerten 1 und 2 immer 3 zurück gibt.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28A4051B" w14:textId="77777777" w:rsidR="00C220A9" w:rsidRPr="00C220A9" w:rsidRDefault="00C220A9" w:rsidP="00C220A9">
      <w:pPr>
        <w:pStyle w:val="Formatvorlage1"/>
        <w:rPr>
          <w:rFonts w:ascii="Imago" w:hAnsi="Imago"/>
          <w:lang w:val="en-US"/>
        </w:rPr>
      </w:pPr>
      <w:r>
        <w:rPr>
          <w:lang w:val="en-US"/>
        </w:rPr>
        <w:t>Klassendiagramm</w:t>
      </w:r>
    </w:p>
    <w:p w14:paraId="18135F51" w14:textId="14504901" w:rsidR="00BC2549" w:rsidRPr="00D52AA1" w:rsidRDefault="00C220A9" w:rsidP="00C220A9">
      <w:pPr>
        <w:pStyle w:val="Main"/>
        <w:rPr>
          <w:lang w:val="en-US"/>
        </w:rPr>
      </w:pPr>
      <w:r>
        <w:rPr>
          <w:lang w:val="en-US"/>
        </w:rPr>
        <w:t>TODO</w:t>
      </w:r>
      <w:r w:rsidR="00BC2549" w:rsidRPr="00D52AA1">
        <w:rPr>
          <w:lang w:val="en-US"/>
        </w:rPr>
        <w:br w:type="page"/>
      </w:r>
    </w:p>
    <w:p w14:paraId="21D7023A" w14:textId="5768E20F" w:rsidR="00D85C55" w:rsidRPr="00934854" w:rsidRDefault="0079615E" w:rsidP="00144A81">
      <w:pPr>
        <w:pStyle w:val="Ebene2"/>
      </w:pPr>
      <w:r w:rsidRPr="00D52AA1">
        <w:rPr>
          <w:lang w:val="en-US"/>
        </w:rPr>
        <w:lastRenderedPageBreak/>
        <w:t xml:space="preserve"> </w:t>
      </w:r>
      <w:bookmarkStart w:id="44" w:name="_Toc161903167"/>
      <w:r w:rsidR="00CE04A1" w:rsidRPr="00934854">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043E4650" w:rsidR="005D2B72" w:rsidRDefault="005D2B72" w:rsidP="00D91D70">
      <w:pPr>
        <w:pStyle w:val="Main"/>
        <w:rPr>
          <w:color w:val="00B050"/>
        </w:rPr>
      </w:pPr>
      <w:r>
        <w:rPr>
          <w:color w:val="00B050"/>
        </w:rPr>
        <w:t>[Beschreibe: Warum ist Testing wichtig]</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2D3EEDCE" w14:textId="3E8EF058" w:rsidR="001E25CC" w:rsidRPr="006E5022" w:rsidRDefault="001E25CC" w:rsidP="001E25CC">
      <w:pPr>
        <w:pStyle w:val="Main"/>
      </w:pPr>
    </w:p>
    <w:p w14:paraId="6235C071" w14:textId="096695B3" w:rsidR="001E25CC" w:rsidRDefault="001E25CC" w:rsidP="00A77728">
      <w:pPr>
        <w:pStyle w:val="Formatvorlage2"/>
      </w:pPr>
      <w:bookmarkStart w:id="47" w:name="_Toc161903170"/>
      <w:r>
        <w:t>Testanlage</w:t>
      </w:r>
      <w:bookmarkEnd w:id="47"/>
    </w:p>
    <w:p w14:paraId="43248944" w14:textId="77777777" w:rsidR="001E25CC" w:rsidRPr="005327D8" w:rsidRDefault="001E25CC" w:rsidP="001E25CC">
      <w:pPr>
        <w:pStyle w:val="Main"/>
      </w:pPr>
    </w:p>
    <w:p w14:paraId="3E93DC0D" w14:textId="0999A134" w:rsidR="00ED3A19" w:rsidRDefault="001E25CC" w:rsidP="00A77728">
      <w:pPr>
        <w:pStyle w:val="Formatvorlage2"/>
      </w:pPr>
      <w:bookmarkStart w:id="48" w:name="_Toc161903171"/>
      <w:r>
        <w:t>Mittel und Methoden</w:t>
      </w:r>
      <w:bookmarkEnd w:id="48"/>
    </w:p>
    <w:p w14:paraId="5977AF2E" w14:textId="132D99DE" w:rsidR="001E25CC" w:rsidRDefault="001E25CC" w:rsidP="00897F08">
      <w:pPr>
        <w:pStyle w:val="Main"/>
        <w:tabs>
          <w:tab w:val="left" w:pos="2268"/>
        </w:tabs>
      </w:pPr>
    </w:p>
    <w:p w14:paraId="57748601" w14:textId="26997B76" w:rsidR="00AF7C71" w:rsidRDefault="00AF7C71" w:rsidP="00A77728">
      <w:pPr>
        <w:pStyle w:val="Formatvorlage1"/>
      </w:pPr>
      <w:bookmarkStart w:id="49" w:name="_Toc161903172"/>
      <w:r>
        <w:t>Testdrehbuch</w:t>
      </w:r>
      <w:bookmarkEnd w:id="49"/>
    </w:p>
    <w:p w14:paraId="113370A8" w14:textId="1E3C475C" w:rsidR="00AF7C71" w:rsidRPr="005D2B72" w:rsidRDefault="005D2B72" w:rsidP="00897F08">
      <w:pPr>
        <w:pStyle w:val="Main"/>
        <w:tabs>
          <w:tab w:val="left" w:pos="2268"/>
        </w:tabs>
        <w:rPr>
          <w:color w:val="00B050"/>
        </w:rPr>
      </w:pPr>
      <w:r w:rsidRPr="005D2B72">
        <w:rPr>
          <w:color w:val="00B050"/>
        </w:rPr>
        <w:t>[Was muss getestet werden]</w:t>
      </w:r>
    </w:p>
    <w:p w14:paraId="098A4774" w14:textId="77777777" w:rsidR="005D2B72" w:rsidRDefault="005D2B72" w:rsidP="00897F08">
      <w:pPr>
        <w:pStyle w:val="Main"/>
        <w:tabs>
          <w:tab w:val="left" w:pos="2268"/>
        </w:tabs>
      </w:pPr>
    </w:p>
    <w:p w14:paraId="479F2D6B" w14:textId="118940A3" w:rsidR="001E25CC" w:rsidRDefault="00D91D70" w:rsidP="00A77728">
      <w:pPr>
        <w:pStyle w:val="Formatvorlage1"/>
      </w:pPr>
      <w:bookmarkStart w:id="50" w:name="_Toc161903173"/>
      <w:r>
        <w:t>Testprotokoll</w:t>
      </w:r>
      <w:bookmarkEnd w:id="50"/>
    </w:p>
    <w:p w14:paraId="12138B72" w14:textId="6F657D7D" w:rsidR="001E25CC" w:rsidRPr="005D2B72" w:rsidRDefault="005D2B72" w:rsidP="00897F08">
      <w:pPr>
        <w:pStyle w:val="Main"/>
        <w:tabs>
          <w:tab w:val="left" w:pos="2268"/>
        </w:tabs>
        <w:rPr>
          <w:color w:val="00B050"/>
        </w:rPr>
      </w:pPr>
      <w:r w:rsidRPr="005D2B72">
        <w:rPr>
          <w:color w:val="00B050"/>
        </w:rPr>
        <w:t>[Durchführung der «Drehbuch-Tests» mit Resultat]</w:t>
      </w:r>
    </w:p>
    <w:p w14:paraId="07F93E81" w14:textId="77777777" w:rsidR="005D2B72" w:rsidRDefault="005D2B72" w:rsidP="00897F08">
      <w:pPr>
        <w:pStyle w:val="Main"/>
        <w:tabs>
          <w:tab w:val="left" w:pos="2268"/>
        </w:tabs>
      </w:pPr>
    </w:p>
    <w:p w14:paraId="6CA1D27F" w14:textId="4DA8611C" w:rsidR="002D46B8" w:rsidRPr="005D2B72" w:rsidRDefault="00ED3A19" w:rsidP="00A77728">
      <w:pPr>
        <w:pStyle w:val="Formatvorlage2"/>
      </w:pPr>
      <w:bookmarkStart w:id="51" w:name="_Toc161903174"/>
      <w:r>
        <w:t>Unit-Tests</w:t>
      </w:r>
      <w:bookmarkEnd w:id="51"/>
    </w:p>
    <w:p w14:paraId="1A8244FB" w14:textId="43AA74AE" w:rsidR="00ED3A19" w:rsidRPr="005D2B72" w:rsidRDefault="005D2B72" w:rsidP="00ED3A19">
      <w:pPr>
        <w:pStyle w:val="Main"/>
        <w:tabs>
          <w:tab w:val="left" w:pos="2268"/>
        </w:tabs>
        <w:rPr>
          <w:color w:val="00B050"/>
        </w:rPr>
      </w:pPr>
      <w:r w:rsidRPr="005D2B72">
        <w:rPr>
          <w:color w:val="00B050"/>
        </w:rPr>
        <w:t>[Automatisierte Tests einzelner Komponenten]</w:t>
      </w:r>
    </w:p>
    <w:p w14:paraId="6D72ED66" w14:textId="77777777" w:rsidR="005D2B72" w:rsidRPr="00ED3A19" w:rsidRDefault="005D2B72" w:rsidP="00ED3A19">
      <w:pPr>
        <w:pStyle w:val="Main"/>
        <w:tabs>
          <w:tab w:val="left" w:pos="2268"/>
        </w:tabs>
      </w:pPr>
    </w:p>
    <w:p w14:paraId="67FE9D68" w14:textId="106A9DAB" w:rsidR="00D91D70" w:rsidRDefault="00ED3A19" w:rsidP="00A77728">
      <w:pPr>
        <w:pStyle w:val="Formatvorlage2"/>
      </w:pPr>
      <w:bookmarkStart w:id="52" w:name="_Toc161903175"/>
      <w:r>
        <w:t>Abnahmetests</w:t>
      </w:r>
      <w:bookmarkEnd w:id="52"/>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3" w:name="_Toc161903176"/>
      <w:r>
        <w:t>Testreport</w:t>
      </w:r>
      <w:bookmarkEnd w:id="53"/>
    </w:p>
    <w:p w14:paraId="205FEB16" w14:textId="08EB1AC6" w:rsidR="00DC06B6" w:rsidRDefault="00D421C5" w:rsidP="00A77728">
      <w:pPr>
        <w:pStyle w:val="Formatvorlage2"/>
      </w:pPr>
      <w:bookmarkStart w:id="54" w:name="_Toc161903177"/>
      <w:r>
        <w:t>Resultatübersicht</w:t>
      </w:r>
      <w:bookmarkEnd w:id="54"/>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5" w:name="_Toc161903178"/>
      <w:r>
        <w:rPr>
          <w:rStyle w:val="MainZchn"/>
          <w:rFonts w:ascii="Minion" w:hAnsi="Minion"/>
          <w:sz w:val="32"/>
        </w:rPr>
        <w:t>Auswertung</w:t>
      </w:r>
      <w:bookmarkEnd w:id="55"/>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6" w:name="_Toc161903179"/>
      <w:r w:rsidR="00CE04A1" w:rsidRPr="00934854">
        <w:t>Schlusswort</w:t>
      </w:r>
      <w:bookmarkEnd w:id="56"/>
    </w:p>
    <w:p w14:paraId="6C1ED2AD" w14:textId="0C34A10E" w:rsidR="00104774" w:rsidRDefault="00104774" w:rsidP="00A77728">
      <w:pPr>
        <w:pStyle w:val="Formatvorlage1"/>
      </w:pPr>
      <w:bookmarkStart w:id="57" w:name="_Toc161903180"/>
      <w:r w:rsidRPr="00934854">
        <w:t>Fazit</w:t>
      </w:r>
      <w:bookmarkEnd w:id="57"/>
    </w:p>
    <w:p w14:paraId="27EE0FA6" w14:textId="2FBFBBE3" w:rsidR="005D5F2C" w:rsidRPr="002C5DB3" w:rsidRDefault="00E7092B" w:rsidP="005D5F2C">
      <w:pPr>
        <w:pStyle w:val="Main"/>
        <w:rPr>
          <w:color w:val="00B050"/>
        </w:rPr>
      </w:pPr>
      <w:r w:rsidRPr="002C5DB3">
        <w:rPr>
          <w:color w:val="00B050"/>
        </w:rPr>
        <w:t>[Kritisch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8" w:name="_Toc161903181"/>
      <w:r w:rsidRPr="00934854">
        <w:t>Projektplanung</w:t>
      </w:r>
      <w:bookmarkEnd w:id="58"/>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9" w:name="_Toc161903182"/>
      <w:r>
        <w:t>Zeitplanung</w:t>
      </w:r>
      <w:bookmarkEnd w:id="59"/>
    </w:p>
    <w:p w14:paraId="6DF01054" w14:textId="77777777" w:rsidR="00ED3565" w:rsidRDefault="00ED3565" w:rsidP="00ED3565">
      <w:pPr>
        <w:pStyle w:val="Main"/>
      </w:pPr>
    </w:p>
    <w:p w14:paraId="6B781CC9" w14:textId="16999F1B" w:rsidR="00ED3565" w:rsidRDefault="00ED3565" w:rsidP="00A77728">
      <w:pPr>
        <w:pStyle w:val="Formatvorlage3"/>
      </w:pPr>
      <w:bookmarkStart w:id="60" w:name="_Toc161903183"/>
      <w:r>
        <w:t>Projektmethode</w:t>
      </w:r>
      <w:bookmarkEnd w:id="60"/>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61" w:name="_Toc161903184"/>
      <w:r w:rsidRPr="00934854">
        <w:t>Implementation</w:t>
      </w:r>
      <w:bookmarkEnd w:id="61"/>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62" w:name="_Toc161903185"/>
      <w:r w:rsidRPr="00934854">
        <w:t>Dokumentation</w:t>
      </w:r>
      <w:bookmarkEnd w:id="62"/>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3" w:name="_Toc161903186"/>
      <w:r w:rsidRPr="00934854">
        <w:t>Testing</w:t>
      </w:r>
      <w:bookmarkEnd w:id="63"/>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4" w:name="_Toc161903187"/>
      <w:r w:rsidRPr="00934854">
        <w:t>Nächste Schritte</w:t>
      </w:r>
      <w:bookmarkEnd w:id="64"/>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5" w:name="_Toc161903188"/>
      <w:r w:rsidRPr="00934854">
        <w:t>Verzeichnisse</w:t>
      </w:r>
      <w:bookmarkEnd w:id="65"/>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19"/>
          <w:footerReference w:type="default" r:id="rId20"/>
          <w:headerReference w:type="first" r:id="rId21"/>
          <w:footerReference w:type="first" r:id="rId22"/>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6" w:name="_Toc161903189"/>
      <w:r w:rsidR="00104774" w:rsidRPr="00934854">
        <w:t>Glossar</w:t>
      </w:r>
      <w:bookmarkEnd w:id="66"/>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934854" w14:paraId="307E9955" w14:textId="77777777" w:rsidTr="0088726B">
        <w:tc>
          <w:tcPr>
            <w:tcW w:w="1985" w:type="dxa"/>
          </w:tcPr>
          <w:p w14:paraId="65939FC7" w14:textId="04C1B9EA" w:rsidR="0088726B" w:rsidRPr="00934854" w:rsidRDefault="002F4B8C" w:rsidP="0088726B">
            <w:pPr>
              <w:pStyle w:val="Main"/>
              <w:tabs>
                <w:tab w:val="left" w:pos="1134"/>
              </w:tabs>
              <w:spacing w:line="276" w:lineRule="auto"/>
              <w:rPr>
                <w:b/>
              </w:rPr>
            </w:pPr>
            <w:r>
              <w:rPr>
                <w:b/>
              </w:rPr>
              <w:t>&lt;Wort&gt;</w:t>
            </w:r>
          </w:p>
        </w:tc>
        <w:tc>
          <w:tcPr>
            <w:tcW w:w="7643" w:type="dxa"/>
          </w:tcPr>
          <w:p w14:paraId="6B6583CF" w14:textId="07228D9F" w:rsidR="0088726B" w:rsidRPr="00934854" w:rsidRDefault="002F4B8C" w:rsidP="0088726B">
            <w:pPr>
              <w:pStyle w:val="Main"/>
              <w:tabs>
                <w:tab w:val="left" w:pos="1134"/>
              </w:tabs>
              <w:spacing w:line="240" w:lineRule="auto"/>
            </w:pPr>
            <w:r>
              <w:t>&lt;Beschreibung&gt;</w:t>
            </w:r>
          </w:p>
        </w:tc>
      </w:tr>
      <w:tr w:rsidR="00DC60CA" w:rsidRPr="00934854" w14:paraId="065EF79C" w14:textId="77777777" w:rsidTr="0088726B">
        <w:tc>
          <w:tcPr>
            <w:tcW w:w="1985" w:type="dxa"/>
          </w:tcPr>
          <w:p w14:paraId="29BFBEB6" w14:textId="175FA749" w:rsidR="00DC60CA" w:rsidRDefault="00DC60CA" w:rsidP="0088726B">
            <w:pPr>
              <w:pStyle w:val="Main"/>
              <w:tabs>
                <w:tab w:val="left" w:pos="1134"/>
              </w:tabs>
              <w:spacing w:line="276" w:lineRule="auto"/>
              <w:rPr>
                <w:b/>
              </w:rPr>
            </w:pPr>
          </w:p>
        </w:tc>
        <w:tc>
          <w:tcPr>
            <w:tcW w:w="7643" w:type="dxa"/>
          </w:tcPr>
          <w:p w14:paraId="3C042728" w14:textId="67C73C0F" w:rsidR="00DC60CA" w:rsidRPr="00934854" w:rsidRDefault="00DC60CA" w:rsidP="0088726B">
            <w:pPr>
              <w:pStyle w:val="Main"/>
              <w:tabs>
                <w:tab w:val="left" w:pos="1134"/>
              </w:tabs>
              <w:spacing w:line="240" w:lineRule="auto"/>
            </w:pPr>
          </w:p>
        </w:tc>
      </w:tr>
    </w:tbl>
    <w:p w14:paraId="6EC4D199" w14:textId="77777777" w:rsidR="0088726B" w:rsidRPr="00934854" w:rsidRDefault="0088726B" w:rsidP="0088726B">
      <w:pPr>
        <w:pStyle w:val="Main"/>
        <w:tabs>
          <w:tab w:val="left" w:pos="1134"/>
        </w:tabs>
      </w:pPr>
    </w:p>
    <w:p w14:paraId="7D92385C" w14:textId="2B7E6267" w:rsidR="007F6441" w:rsidRPr="00934854" w:rsidRDefault="007F6441">
      <w:pPr>
        <w:widowControl/>
        <w:spacing w:line="240" w:lineRule="auto"/>
        <w:rPr>
          <w:i/>
          <w:sz w:val="32"/>
        </w:rPr>
      </w:pPr>
      <w:r w:rsidRPr="00934854">
        <w:br w:type="page"/>
      </w:r>
    </w:p>
    <w:p w14:paraId="6D891110" w14:textId="5B08BA70" w:rsidR="007F6441" w:rsidRPr="00934854" w:rsidRDefault="00104774" w:rsidP="00A77728">
      <w:pPr>
        <w:pStyle w:val="Formatvorlage1"/>
      </w:pPr>
      <w:bookmarkStart w:id="67" w:name="_Toc161903190"/>
      <w:r w:rsidRPr="00934854">
        <w:lastRenderedPageBreak/>
        <w:t>Literatur</w:t>
      </w:r>
      <w:bookmarkEnd w:id="67"/>
    </w:p>
    <w:p w14:paraId="3E608587" w14:textId="72819AC5" w:rsidR="007F6441" w:rsidRPr="00934854" w:rsidRDefault="002F4B8C" w:rsidP="004F3EEF">
      <w:pPr>
        <w:pStyle w:val="Main"/>
        <w:numPr>
          <w:ilvl w:val="0"/>
          <w:numId w:val="5"/>
        </w:numPr>
        <w:ind w:left="426"/>
      </w:pPr>
      <w:r>
        <w:t>&lt;Beschreibung&gt;</w:t>
      </w:r>
    </w:p>
    <w:p w14:paraId="17EF697B" w14:textId="4EDD84D1" w:rsidR="002D20B3" w:rsidRPr="00934854" w:rsidRDefault="00007C44" w:rsidP="004F3EEF">
      <w:pPr>
        <w:pStyle w:val="Main"/>
        <w:numPr>
          <w:ilvl w:val="1"/>
          <w:numId w:val="5"/>
        </w:numPr>
        <w:spacing w:after="240"/>
        <w:ind w:left="851"/>
      </w:pPr>
      <w:hyperlink r:id="rId23" w:history="1">
        <w:r w:rsidR="002F4B8C">
          <w:rPr>
            <w:rStyle w:val="Hyperlink"/>
            <w:color w:val="auto"/>
          </w:rPr>
          <w:t>&lt;link&gt;</w:t>
        </w:r>
      </w:hyperlink>
    </w:p>
    <w:p w14:paraId="79D54011" w14:textId="77777777" w:rsidR="007F6441" w:rsidRPr="00934854" w:rsidRDefault="007F6441">
      <w:pPr>
        <w:widowControl/>
        <w:spacing w:line="240" w:lineRule="auto"/>
        <w:rPr>
          <w:i/>
          <w:sz w:val="32"/>
        </w:rPr>
      </w:pPr>
      <w:r w:rsidRPr="00934854">
        <w:br w:type="page"/>
      </w:r>
    </w:p>
    <w:p w14:paraId="737E2FA4" w14:textId="77777777" w:rsidR="00A77728" w:rsidRDefault="00104774" w:rsidP="00A77728">
      <w:pPr>
        <w:pStyle w:val="Formatvorlage1"/>
      </w:pPr>
      <w:bookmarkStart w:id="68" w:name="_Toc161903191"/>
      <w:r w:rsidRPr="00934854">
        <w:lastRenderedPageBreak/>
        <w:t>Abbildungsverzeichnis</w:t>
      </w:r>
      <w:bookmarkEnd w:id="68"/>
    </w:p>
    <w:p w14:paraId="0FF5723F" w14:textId="1A80A9ED" w:rsidR="00104774" w:rsidRPr="00934854" w:rsidRDefault="00A77728" w:rsidP="00A77728">
      <w:pPr>
        <w:pStyle w:val="Main"/>
        <w:ind w:left="432"/>
        <w:jc w:val="left"/>
      </w:pPr>
      <w:r>
        <w:t>3.1</w:t>
      </w:r>
      <w:r>
        <w:tab/>
        <w:t>Use Case Diagramm</w:t>
      </w:r>
      <w:r>
        <w:tab/>
      </w:r>
      <w:r>
        <w:tab/>
      </w:r>
      <w:r>
        <w:tab/>
      </w:r>
      <w:r>
        <w:tab/>
      </w:r>
      <w:r>
        <w:tab/>
      </w:r>
      <w:r>
        <w:tab/>
      </w:r>
      <w:r>
        <w:tab/>
      </w:r>
      <w:r>
        <w:tab/>
      </w:r>
      <w:r>
        <w:tab/>
      </w:r>
      <w:r>
        <w:tab/>
      </w:r>
      <w:r>
        <w:tab/>
      </w:r>
      <w:r w:rsidR="00D47390">
        <w:t>11</w:t>
      </w:r>
      <w:r w:rsidR="007F6441" w:rsidRPr="00934854">
        <w:br w:type="page"/>
      </w:r>
    </w:p>
    <w:p w14:paraId="562C9C73" w14:textId="1D0ACF06" w:rsidR="00104774" w:rsidRPr="00934854" w:rsidRDefault="00104774" w:rsidP="00104774">
      <w:pPr>
        <w:pStyle w:val="Ebene2"/>
      </w:pPr>
      <w:r w:rsidRPr="00934854">
        <w:lastRenderedPageBreak/>
        <w:t xml:space="preserve"> </w:t>
      </w:r>
      <w:bookmarkStart w:id="69" w:name="_Toc161903192"/>
      <w:r w:rsidRPr="00934854">
        <w:t>Anhang</w:t>
      </w:r>
      <w:bookmarkEnd w:id="69"/>
    </w:p>
    <w:p w14:paraId="6803C056" w14:textId="6EAC8EBF" w:rsidR="00104774" w:rsidRDefault="00D64989" w:rsidP="004F3EEF">
      <w:pPr>
        <w:pStyle w:val="Formatvorlage1"/>
        <w:numPr>
          <w:ilvl w:val="1"/>
          <w:numId w:val="6"/>
        </w:numPr>
      </w:pPr>
      <w:bookmarkStart w:id="70" w:name="_Toc161903193"/>
      <w:r w:rsidRPr="00934854">
        <w:t>Git-Log</w:t>
      </w:r>
      <w:bookmarkEnd w:id="70"/>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786" w:hanging="360"/>
      </w:pPr>
      <w:rPr>
        <w:rFonts w:hint="default"/>
      </w:rPr>
    </w:lvl>
    <w:lvl w:ilvl="1" w:tplc="04090005">
      <w:start w:val="1"/>
      <w:numFmt w:val="bullet"/>
      <w:lvlText w:val=""/>
      <w:lvlJc w:val="left"/>
      <w:pPr>
        <w:ind w:left="1506" w:hanging="360"/>
      </w:pPr>
      <w:rPr>
        <w:rFonts w:ascii="Wingdings" w:hAnsi="Wingdings" w:hint="default"/>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3"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096752661">
    <w:abstractNumId w:val="0"/>
  </w:num>
  <w:num w:numId="2" w16cid:durableId="1642617472">
    <w:abstractNumId w:val="12"/>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17"/>
  </w:num>
  <w:num w:numId="8" w16cid:durableId="568538571">
    <w:abstractNumId w:val="15"/>
  </w:num>
  <w:num w:numId="9" w16cid:durableId="923607746">
    <w:abstractNumId w:val="10"/>
  </w:num>
  <w:num w:numId="10" w16cid:durableId="1101953981">
    <w:abstractNumId w:val="13"/>
  </w:num>
  <w:num w:numId="11" w16cid:durableId="2103448500">
    <w:abstractNumId w:val="2"/>
  </w:num>
  <w:num w:numId="12" w16cid:durableId="2002462999">
    <w:abstractNumId w:val="9"/>
  </w:num>
  <w:num w:numId="13" w16cid:durableId="1762868424">
    <w:abstractNumId w:val="1"/>
  </w:num>
  <w:num w:numId="14" w16cid:durableId="1567378333">
    <w:abstractNumId w:val="16"/>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7CE"/>
    <w:rsid w:val="00033C27"/>
    <w:rsid w:val="00035C82"/>
    <w:rsid w:val="0003635E"/>
    <w:rsid w:val="00037514"/>
    <w:rsid w:val="000402EE"/>
    <w:rsid w:val="000410EE"/>
    <w:rsid w:val="00041332"/>
    <w:rsid w:val="00045E6F"/>
    <w:rsid w:val="00045EA2"/>
    <w:rsid w:val="0004779B"/>
    <w:rsid w:val="00047903"/>
    <w:rsid w:val="00047B7E"/>
    <w:rsid w:val="00050F7A"/>
    <w:rsid w:val="00052EF4"/>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B68"/>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73FD"/>
    <w:rsid w:val="002B779A"/>
    <w:rsid w:val="002C027A"/>
    <w:rsid w:val="002C035C"/>
    <w:rsid w:val="002C5DB3"/>
    <w:rsid w:val="002D0CDB"/>
    <w:rsid w:val="002D20B3"/>
    <w:rsid w:val="002D2917"/>
    <w:rsid w:val="002D2B30"/>
    <w:rsid w:val="002D46B8"/>
    <w:rsid w:val="002D5782"/>
    <w:rsid w:val="002D6FFD"/>
    <w:rsid w:val="002D7118"/>
    <w:rsid w:val="002D71A1"/>
    <w:rsid w:val="002E1576"/>
    <w:rsid w:val="002E1666"/>
    <w:rsid w:val="002E2BD5"/>
    <w:rsid w:val="002E3A4F"/>
    <w:rsid w:val="002E4150"/>
    <w:rsid w:val="002E4361"/>
    <w:rsid w:val="002E6378"/>
    <w:rsid w:val="002E63DA"/>
    <w:rsid w:val="002F051B"/>
    <w:rsid w:val="002F115E"/>
    <w:rsid w:val="002F2C71"/>
    <w:rsid w:val="002F4489"/>
    <w:rsid w:val="002F474D"/>
    <w:rsid w:val="002F4AF4"/>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396A"/>
    <w:rsid w:val="00353F7B"/>
    <w:rsid w:val="00354FD7"/>
    <w:rsid w:val="00356A52"/>
    <w:rsid w:val="0035744E"/>
    <w:rsid w:val="003601C9"/>
    <w:rsid w:val="003629F6"/>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B87"/>
    <w:rsid w:val="00445840"/>
    <w:rsid w:val="0044585D"/>
    <w:rsid w:val="00445F38"/>
    <w:rsid w:val="00446021"/>
    <w:rsid w:val="00446369"/>
    <w:rsid w:val="004476F4"/>
    <w:rsid w:val="00450D84"/>
    <w:rsid w:val="004512FD"/>
    <w:rsid w:val="00452293"/>
    <w:rsid w:val="00453191"/>
    <w:rsid w:val="00454DA6"/>
    <w:rsid w:val="00455CF3"/>
    <w:rsid w:val="00461A33"/>
    <w:rsid w:val="00463273"/>
    <w:rsid w:val="00463F78"/>
    <w:rsid w:val="00465424"/>
    <w:rsid w:val="00465E13"/>
    <w:rsid w:val="00467071"/>
    <w:rsid w:val="0046747E"/>
    <w:rsid w:val="00470C94"/>
    <w:rsid w:val="00470EF3"/>
    <w:rsid w:val="004716B9"/>
    <w:rsid w:val="00471F6B"/>
    <w:rsid w:val="00473E2A"/>
    <w:rsid w:val="00475898"/>
    <w:rsid w:val="004803AE"/>
    <w:rsid w:val="00481563"/>
    <w:rsid w:val="00482ECE"/>
    <w:rsid w:val="00483537"/>
    <w:rsid w:val="00484725"/>
    <w:rsid w:val="00492887"/>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158D"/>
    <w:rsid w:val="005C3D87"/>
    <w:rsid w:val="005C55F1"/>
    <w:rsid w:val="005C5B64"/>
    <w:rsid w:val="005C60FC"/>
    <w:rsid w:val="005C672D"/>
    <w:rsid w:val="005C74B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622C"/>
    <w:rsid w:val="005F7829"/>
    <w:rsid w:val="00601303"/>
    <w:rsid w:val="00601DC3"/>
    <w:rsid w:val="00602F6C"/>
    <w:rsid w:val="006035FB"/>
    <w:rsid w:val="00604057"/>
    <w:rsid w:val="006056BA"/>
    <w:rsid w:val="006117B7"/>
    <w:rsid w:val="00611C4D"/>
    <w:rsid w:val="00612310"/>
    <w:rsid w:val="006133CA"/>
    <w:rsid w:val="00622AF1"/>
    <w:rsid w:val="00625640"/>
    <w:rsid w:val="006257D5"/>
    <w:rsid w:val="006261C0"/>
    <w:rsid w:val="006266B6"/>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AA1"/>
    <w:rsid w:val="00736089"/>
    <w:rsid w:val="007368DC"/>
    <w:rsid w:val="007416C0"/>
    <w:rsid w:val="00742615"/>
    <w:rsid w:val="00743C33"/>
    <w:rsid w:val="0074424B"/>
    <w:rsid w:val="00744BEA"/>
    <w:rsid w:val="00753DD9"/>
    <w:rsid w:val="0075433B"/>
    <w:rsid w:val="007561A1"/>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3500"/>
    <w:rsid w:val="00783593"/>
    <w:rsid w:val="00784DBD"/>
    <w:rsid w:val="00786B62"/>
    <w:rsid w:val="00786F6F"/>
    <w:rsid w:val="007908DE"/>
    <w:rsid w:val="00790E13"/>
    <w:rsid w:val="0079218E"/>
    <w:rsid w:val="00792470"/>
    <w:rsid w:val="00793373"/>
    <w:rsid w:val="0079351A"/>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8A4"/>
    <w:rsid w:val="008707D0"/>
    <w:rsid w:val="0087298E"/>
    <w:rsid w:val="00872F18"/>
    <w:rsid w:val="00877CA7"/>
    <w:rsid w:val="00881342"/>
    <w:rsid w:val="00881D1C"/>
    <w:rsid w:val="00881EA6"/>
    <w:rsid w:val="008822E3"/>
    <w:rsid w:val="008827C7"/>
    <w:rsid w:val="00882C38"/>
    <w:rsid w:val="0088311E"/>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26A0"/>
    <w:rsid w:val="008D1B29"/>
    <w:rsid w:val="008D3D45"/>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5045"/>
    <w:rsid w:val="00B350C7"/>
    <w:rsid w:val="00B3657B"/>
    <w:rsid w:val="00B37430"/>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958"/>
    <w:rsid w:val="00BD3AD3"/>
    <w:rsid w:val="00BD3F5D"/>
    <w:rsid w:val="00BD5C03"/>
    <w:rsid w:val="00BD5FA1"/>
    <w:rsid w:val="00BD6481"/>
    <w:rsid w:val="00BD74FB"/>
    <w:rsid w:val="00BE035E"/>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119C"/>
    <w:rsid w:val="00D12312"/>
    <w:rsid w:val="00D12C8B"/>
    <w:rsid w:val="00D12F51"/>
    <w:rsid w:val="00D24318"/>
    <w:rsid w:val="00D2767B"/>
    <w:rsid w:val="00D31360"/>
    <w:rsid w:val="00D34160"/>
    <w:rsid w:val="00D360DE"/>
    <w:rsid w:val="00D36EAF"/>
    <w:rsid w:val="00D37BA0"/>
    <w:rsid w:val="00D408F6"/>
    <w:rsid w:val="00D4190D"/>
    <w:rsid w:val="00D421C5"/>
    <w:rsid w:val="00D435EE"/>
    <w:rsid w:val="00D45276"/>
    <w:rsid w:val="00D47390"/>
    <w:rsid w:val="00D50E7D"/>
    <w:rsid w:val="00D526BE"/>
    <w:rsid w:val="00D52AA1"/>
    <w:rsid w:val="00D5375C"/>
    <w:rsid w:val="00D53D14"/>
    <w:rsid w:val="00D5473E"/>
    <w:rsid w:val="00D559A9"/>
    <w:rsid w:val="00D56AA2"/>
    <w:rsid w:val="00D57A85"/>
    <w:rsid w:val="00D6011F"/>
    <w:rsid w:val="00D60613"/>
    <w:rsid w:val="00D6188C"/>
    <w:rsid w:val="00D64989"/>
    <w:rsid w:val="00D66EC3"/>
    <w:rsid w:val="00D672C8"/>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4F9A"/>
    <w:rsid w:val="00E654F1"/>
    <w:rsid w:val="00E6550F"/>
    <w:rsid w:val="00E67713"/>
    <w:rsid w:val="00E7092B"/>
    <w:rsid w:val="00E72968"/>
    <w:rsid w:val="00E72E71"/>
    <w:rsid w:val="00E7600D"/>
    <w:rsid w:val="00E77AEF"/>
    <w:rsid w:val="00E77B2C"/>
    <w:rsid w:val="00E81B6F"/>
    <w:rsid w:val="00E823B0"/>
    <w:rsid w:val="00E85F55"/>
    <w:rsid w:val="00E87788"/>
    <w:rsid w:val="00E87DDA"/>
    <w:rsid w:val="00E909FA"/>
    <w:rsid w:val="00E91C33"/>
    <w:rsid w:val="00E97AF7"/>
    <w:rsid w:val="00EA0A0C"/>
    <w:rsid w:val="00EA1C84"/>
    <w:rsid w:val="00EA4D78"/>
    <w:rsid w:val="00EA7AC9"/>
    <w:rsid w:val="00EB001B"/>
    <w:rsid w:val="00EB08C8"/>
    <w:rsid w:val="00EB49C7"/>
    <w:rsid w:val="00EB7225"/>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21E2"/>
    <w:rsid w:val="00F733C8"/>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ECA"/>
    <w:rsid w:val="00FC1D6E"/>
    <w:rsid w:val="00FC38C4"/>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E10A31"/>
    <w:pPr>
      <w:numPr>
        <w:ilvl w:val="3"/>
      </w:numPr>
      <w:ind w:left="1431"/>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E10A31"/>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oc.aldebaran.com/2-8/index_dev_guide.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6158C"/>
    <w:rsid w:val="003C4B32"/>
    <w:rsid w:val="003D0558"/>
    <w:rsid w:val="003D39A2"/>
    <w:rsid w:val="00470A69"/>
    <w:rsid w:val="00483D81"/>
    <w:rsid w:val="00530E1C"/>
    <w:rsid w:val="00581606"/>
    <w:rsid w:val="00595124"/>
    <w:rsid w:val="005F1E19"/>
    <w:rsid w:val="006517AA"/>
    <w:rsid w:val="007515BD"/>
    <w:rsid w:val="008016FF"/>
    <w:rsid w:val="008065E9"/>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49</Pages>
  <Words>6873</Words>
  <Characters>43306</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50079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26</cp:revision>
  <cp:lastPrinted>2020-03-12T13:33:00Z</cp:lastPrinted>
  <dcterms:created xsi:type="dcterms:W3CDTF">2020-04-01T12:50:00Z</dcterms:created>
  <dcterms:modified xsi:type="dcterms:W3CDTF">2024-03-21T15:59:00Z</dcterms:modified>
</cp:coreProperties>
</file>