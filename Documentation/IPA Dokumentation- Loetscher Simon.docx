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FC04D6"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FC04D6"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Management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FC04D6">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FC04D6">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FC04D6">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FC04D6">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FC04D6">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FC04D6">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FC04D6">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48239DAF" w14:textId="2A2FCCF5"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71FA0B6F" w14:textId="74BDADE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Repository aufgesetzt und verbunden</w:t>
            </w:r>
          </w:p>
          <w:p w14:paraId="25E79D5C" w14:textId="13059D6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42530190"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Projektplanung bis </w:t>
            </w:r>
            <w:r w:rsidR="0061295E">
              <w:rPr>
                <w:sz w:val="21"/>
              </w:rPr>
              <w:t>Soll-Ist-Vergleich</w:t>
            </w:r>
            <w:r>
              <w:rPr>
                <w:sz w:val="21"/>
              </w:rPr>
              <w:t xml:space="preserve">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ED3A19" w:rsidRDefault="0061295E" w:rsidP="007F0007">
            <w:pPr>
              <w:pStyle w:val="Main"/>
              <w:jc w:val="center"/>
              <w:rPr>
                <w:b w:val="0"/>
                <w:sz w:val="21"/>
              </w:rPr>
            </w:pPr>
            <w:r>
              <w:rPr>
                <w:b w:val="0"/>
                <w:sz w:val="21"/>
              </w:rPr>
              <w:t>22.03.2024</w:t>
            </w:r>
          </w:p>
        </w:tc>
        <w:tc>
          <w:tcPr>
            <w:tcW w:w="3789" w:type="dxa"/>
          </w:tcPr>
          <w:p w14:paraId="5AEE3383" w14:textId="77777777" w:rsidR="00EB001B"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B8e85a5</w:t>
            </w:r>
            <w:r w:rsidR="002E10DD">
              <w:rPr>
                <w:sz w:val="21"/>
              </w:rPr>
              <w:t>,</w:t>
            </w:r>
          </w:p>
          <w:p w14:paraId="69FF46E0" w14:textId="77777777" w:rsidR="002E10DD"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b5bf138</w:t>
            </w:r>
            <w:r w:rsidR="0061295E">
              <w:rPr>
                <w:sz w:val="21"/>
              </w:rPr>
              <w:t>,</w:t>
            </w:r>
          </w:p>
          <w:p w14:paraId="35F6B470" w14:textId="49AC17B7" w:rsidR="0061295E"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707768d</w:t>
            </w:r>
          </w:p>
        </w:tc>
        <w:tc>
          <w:tcPr>
            <w:tcW w:w="4623" w:type="dxa"/>
          </w:tcPr>
          <w:p w14:paraId="4FBC7DCE" w14:textId="64B280C8" w:rsidR="0036587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365870">
              <w:rPr>
                <w:sz w:val="21"/>
              </w:rPr>
              <w:t>Klassendiagramm erstellt</w:t>
            </w:r>
          </w:p>
          <w:p w14:paraId="2E5B19FB" w14:textId="7C168B3B"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vervollständigt</w:t>
            </w:r>
          </w:p>
          <w:p w14:paraId="76B823E3" w14:textId="7622D35F" w:rsidR="0036587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Solution erstellt</w:t>
            </w:r>
          </w:p>
          <w:p w14:paraId="20603BE9" w14:textId="7ED5F14C"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Klassen des Klassendiagrammes in der Applikation erstellt</w:t>
            </w:r>
          </w:p>
          <w:p w14:paraId="68B857DC" w14:textId="691FD63D"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Dokument überarbeitet </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ED3A19" w:rsidRDefault="0061295E" w:rsidP="007F0007">
            <w:pPr>
              <w:pStyle w:val="Main"/>
              <w:jc w:val="center"/>
              <w:rPr>
                <w:b w:val="0"/>
                <w:sz w:val="21"/>
              </w:rPr>
            </w:pPr>
            <w:r>
              <w:rPr>
                <w:b w:val="0"/>
                <w:sz w:val="21"/>
              </w:rPr>
              <w:t>26.03.2024</w:t>
            </w:r>
          </w:p>
        </w:tc>
        <w:tc>
          <w:tcPr>
            <w:tcW w:w="3789" w:type="dxa"/>
          </w:tcPr>
          <w:p w14:paraId="6FEB43B7" w14:textId="77777777" w:rsidR="00EB001B"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2a8b1fe,</w:t>
            </w:r>
          </w:p>
          <w:p w14:paraId="24AB6734" w14:textId="08360027"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836e4b9</w:t>
            </w:r>
          </w:p>
        </w:tc>
        <w:tc>
          <w:tcPr>
            <w:tcW w:w="4623" w:type="dxa"/>
          </w:tcPr>
          <w:p w14:paraId="3C367E13" w14:textId="7E106261" w:rsidR="00EB001B"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API Abfragen programmiert</w:t>
            </w:r>
          </w:p>
          <w:p w14:paraId="4C14D298" w14:textId="77777777" w:rsidR="00F766AD" w:rsidRDefault="00F766AD" w:rsidP="00F766AD">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Literaturverzeichnis aktualisiert</w:t>
            </w:r>
          </w:p>
          <w:p w14:paraId="01881B29" w14:textId="39AC2906"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Unit Tests</w:t>
            </w:r>
          </w:p>
          <w:p w14:paraId="71C43095" w14:textId="538E4180"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Autorisierungstests</w:t>
            </w:r>
          </w:p>
          <w:p w14:paraId="10EC1CBE" w14:textId="7E980CB1"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Beginn Log</w:t>
            </w:r>
          </w:p>
          <w:p w14:paraId="6D3367EC" w14:textId="153F275B"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Projekt Kurzfassung ergänzt</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ED3A19" w:rsidRDefault="0061295E" w:rsidP="007F0007">
            <w:pPr>
              <w:pStyle w:val="Main"/>
              <w:jc w:val="center"/>
              <w:rPr>
                <w:b w:val="0"/>
                <w:sz w:val="21"/>
              </w:rPr>
            </w:pPr>
            <w:r>
              <w:rPr>
                <w:b w:val="0"/>
                <w:sz w:val="21"/>
              </w:rPr>
              <w:t>27.03.2024</w:t>
            </w:r>
          </w:p>
        </w:tc>
        <w:tc>
          <w:tcPr>
            <w:tcW w:w="3789" w:type="dxa"/>
          </w:tcPr>
          <w:p w14:paraId="30490E7D"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53A84F01" w14:textId="5EA30D7B"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16F3E4E8" w14:textId="342ED0F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ED3A19" w:rsidRDefault="0061295E" w:rsidP="007F0007">
            <w:pPr>
              <w:pStyle w:val="Main"/>
              <w:jc w:val="center"/>
              <w:rPr>
                <w:b w:val="0"/>
                <w:sz w:val="21"/>
              </w:rPr>
            </w:pPr>
            <w:r>
              <w:rPr>
                <w:b w:val="0"/>
                <w:sz w:val="21"/>
              </w:rPr>
              <w:t>28.03.2024</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ED3A19" w:rsidRDefault="0061295E" w:rsidP="007F0007">
            <w:pPr>
              <w:pStyle w:val="Main"/>
              <w:jc w:val="center"/>
              <w:rPr>
                <w:b w:val="0"/>
                <w:sz w:val="21"/>
              </w:rPr>
            </w:pPr>
            <w:r>
              <w:rPr>
                <w:b w:val="0"/>
                <w:sz w:val="21"/>
              </w:rPr>
              <w:t>02.04.2024</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ED3A19" w:rsidRDefault="0061295E" w:rsidP="007F0007">
            <w:pPr>
              <w:pStyle w:val="Main"/>
              <w:jc w:val="center"/>
              <w:rPr>
                <w:b w:val="0"/>
                <w:sz w:val="21"/>
              </w:rPr>
            </w:pPr>
            <w:r>
              <w:rPr>
                <w:b w:val="0"/>
                <w:sz w:val="21"/>
              </w:rPr>
              <w:t>03.04.2024</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ED3A19" w:rsidRDefault="0061295E" w:rsidP="007F0007">
            <w:pPr>
              <w:pStyle w:val="Main"/>
              <w:jc w:val="center"/>
              <w:rPr>
                <w:b w:val="0"/>
                <w:sz w:val="21"/>
              </w:rPr>
            </w:pPr>
            <w:r>
              <w:rPr>
                <w:b w:val="0"/>
                <w:sz w:val="21"/>
              </w:rPr>
              <w:t>04.04.2024</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ED3A19" w:rsidRDefault="0061295E" w:rsidP="007F0007">
            <w:pPr>
              <w:pStyle w:val="Main"/>
              <w:jc w:val="center"/>
              <w:rPr>
                <w:b w:val="0"/>
                <w:sz w:val="21"/>
              </w:rPr>
            </w:pPr>
            <w:r>
              <w:rPr>
                <w:b w:val="0"/>
                <w:sz w:val="21"/>
              </w:rPr>
              <w:t>05.04.2024</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7E73462F" w:rsidR="00B274AB" w:rsidRDefault="00B274AB" w:rsidP="005B3E3A">
      <w:pPr>
        <w:pStyle w:val="Main"/>
      </w:pPr>
      <w:r>
        <w:t>An der Softec werden Zeitbuchungen in einem internen Leistungserfassungssystem (</w:t>
      </w:r>
      <w:r w:rsidR="00793F19">
        <w:t xml:space="preserve">fortan auch </w:t>
      </w:r>
      <w:r>
        <w:t>LEIS</w:t>
      </w:r>
      <w:r w:rsidR="00793F19">
        <w:t xml:space="preserve"> genannt</w:t>
      </w:r>
      <w:r>
        <w:t xml:space="preserve">) vorgenommen. Ein Grossteil der Mitarbeiter arbeitet zusätzlich mit Jira und erfässt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(-dev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2758788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w:t>
      </w:r>
      <w:r w:rsidR="00793F19">
        <w:t xml:space="preserve"> </w:t>
      </w:r>
      <w:r>
        <w:t xml:space="preserve">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Out of Scope</w:t>
      </w:r>
      <w:bookmarkEnd w:id="7"/>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507759D9" w:rsidR="002501C1" w:rsidRDefault="002501C1" w:rsidP="004F3EEF">
      <w:pPr>
        <w:pStyle w:val="Main"/>
        <w:numPr>
          <w:ilvl w:val="0"/>
          <w:numId w:val="17"/>
        </w:numPr>
      </w:pPr>
      <w:r>
        <w:t xml:space="preserve">Jira </w:t>
      </w:r>
      <w:r w:rsidR="00E01026">
        <w:t>Zeitbuchungen,</w:t>
      </w:r>
      <w:r>
        <w:t xml:space="preserve"> welche schon importiert </w:t>
      </w:r>
      <w:r w:rsidR="00793F19">
        <w:t>wurden,</w:t>
      </w:r>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57A518A" w:rsidR="00E01026" w:rsidRDefault="00E01026" w:rsidP="00B274AB">
      <w:pPr>
        <w:pStyle w:val="Main"/>
      </w:pPr>
      <w:r>
        <w:t xml:space="preserve">Zu den Vorarbeiten gehört eine Machbarkeitsstudie, in welcher ich </w:t>
      </w:r>
      <w:r w:rsidR="00793F19">
        <w:t>schaute,</w:t>
      </w:r>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potentielle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70970827" w:rsidR="0052594D" w:rsidRDefault="0052594D" w:rsidP="0052594D">
      <w:pPr>
        <w:pStyle w:val="Main"/>
      </w:pPr>
      <w:r>
        <w:t>«Code Fathers» ist eines der beiden Software Engineering Team</w:t>
      </w:r>
      <w:r w:rsidR="00793F19">
        <w:t>s</w:t>
      </w:r>
      <w:r>
        <w:t xml:space="preserve">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EA24AC">
      <w:pPr>
        <w:pStyle w:val="Beschriftung"/>
      </w:pPr>
      <w:r>
        <w:rPr>
          <w:noProof/>
        </w:rPr>
        <w:drawing>
          <wp:inline distT="0" distB="0" distL="0" distR="0" wp14:anchorId="5C285C06" wp14:editId="64639211">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EA24AC" w:rsidRDefault="00EA24AC" w:rsidP="00EA24AC">
      <w:pPr>
        <w:pStyle w:val="Beschriftung"/>
      </w:pPr>
      <w:r>
        <w:t>Abbildung 2.2</w:t>
      </w:r>
      <w:r>
        <w:tab/>
      </w:r>
      <w:r>
        <w:tab/>
        <w:t>Projektorganisation</w:t>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Stefan Spirgi</w:t>
      </w:r>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r w:rsidRPr="00007C44">
        <w:rPr>
          <w:lang w:val="it-IT"/>
        </w:rPr>
        <w:t>Telefon</w:t>
      </w:r>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Christian Schambron</w:t>
      </w:r>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r w:rsidR="00080DE4" w:rsidRPr="00007C44">
        <w:rPr>
          <w:b/>
          <w:sz w:val="24"/>
          <w:lang w:val="it-IT"/>
        </w:rPr>
        <w:t>Berufsbildner</w:t>
      </w:r>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r w:rsidRPr="00B11944">
        <w:rPr>
          <w:lang w:val="it-IT"/>
        </w:rPr>
        <w:t>Telefon</w:t>
      </w:r>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Default="00EA24AC" w:rsidP="00EA24AC">
      <w:pPr>
        <w:pStyle w:val="Beschriftung"/>
      </w:pPr>
      <w:bookmarkStart w:id="21" w:name="_Toc161903143"/>
      <w:r>
        <w:t>Abbildung 2.3.1.1</w:t>
      </w:r>
      <w:r>
        <w:tab/>
        <w:t>IPERKA</w:t>
      </w:r>
    </w:p>
    <w:p w14:paraId="623CF83C" w14:textId="1559293C" w:rsidR="00F96016" w:rsidRDefault="00896A84" w:rsidP="00F96016">
      <w:pPr>
        <w:pStyle w:val="Formatvorlage3"/>
      </w:pPr>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Default="00EA24AC" w:rsidP="00EA24AC">
      <w:pPr>
        <w:pStyle w:val="Beschriftung"/>
      </w:pPr>
      <w:r>
        <w:t>Abbildung 2.3.1.2</w:t>
      </w:r>
      <w:r>
        <w:tab/>
        <w:t>Wasserfall</w:t>
      </w:r>
    </w:p>
    <w:p w14:paraId="3695AC05" w14:textId="77777777" w:rsidR="00EA24AC" w:rsidRDefault="00EA24AC">
      <w:pPr>
        <w:widowControl/>
        <w:spacing w:line="240" w:lineRule="auto"/>
        <w:rPr>
          <w:i/>
          <w:sz w:val="28"/>
        </w:rPr>
      </w:pPr>
      <w:r>
        <w:br w:type="page"/>
      </w:r>
    </w:p>
    <w:p w14:paraId="4C50797D" w14:textId="6635BCB7" w:rsidR="00602F6C" w:rsidRDefault="00F96016" w:rsidP="00F96016">
      <w:pPr>
        <w:pStyle w:val="Formatvorlage3"/>
      </w:pPr>
      <w:r>
        <w:lastRenderedPageBreak/>
        <w:t>Kanban</w:t>
      </w:r>
    </w:p>
    <w:p w14:paraId="489FB4CD" w14:textId="648BA969" w:rsidR="00896A84" w:rsidRPr="001804FB" w:rsidRDefault="00896A84" w:rsidP="00896A84">
      <w:pPr>
        <w:pStyle w:val="Main"/>
        <w:rPr>
          <w:sz w:val="18"/>
          <w:szCs w:val="16"/>
        </w:rPr>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r w:rsidR="001804FB">
        <w:t xml:space="preserve"> </w:t>
      </w:r>
      <w:r w:rsidR="001804FB">
        <w:rPr>
          <w:sz w:val="18"/>
          <w:szCs w:val="16"/>
        </w:rPr>
        <w:t>[3]</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Default="00EA24AC" w:rsidP="00EA24AC">
      <w:pPr>
        <w:pStyle w:val="Beschriftung"/>
      </w:pPr>
      <w:bookmarkStart w:id="22" w:name="_Toc161903145"/>
      <w:r>
        <w:t>Abbildung 2.3.1.3</w:t>
      </w:r>
      <w:r>
        <w:tab/>
        <w:t>Kanbanboard</w:t>
      </w:r>
    </w:p>
    <w:p w14:paraId="06C4050E" w14:textId="26F5191B" w:rsidR="00FF345D" w:rsidRPr="00934854" w:rsidRDefault="00FF345D" w:rsidP="00A77728">
      <w:pPr>
        <w:pStyle w:val="Formatvorlage2"/>
      </w:pPr>
      <w:r w:rsidRPr="00934854">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16F6DA52" w14:textId="77777777" w:rsidR="00EA24AC" w:rsidRDefault="00EA24AC">
      <w:pPr>
        <w:widowControl/>
        <w:spacing w:line="240" w:lineRule="auto"/>
        <w:rPr>
          <w:i/>
          <w:sz w:val="32"/>
        </w:rPr>
      </w:pPr>
      <w:bookmarkStart w:id="23" w:name="_Toc161903146"/>
      <w:r>
        <w:br w:type="page"/>
      </w:r>
    </w:p>
    <w:p w14:paraId="47D347B4" w14:textId="0CCC5C1F" w:rsidR="00FF345D" w:rsidRDefault="00FF345D" w:rsidP="00A77728">
      <w:pPr>
        <w:pStyle w:val="Formatvorlage2"/>
      </w:pPr>
      <w:r w:rsidRPr="00934854">
        <w:lastRenderedPageBreak/>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221C4337" w:rsidR="00B2232F" w:rsidRDefault="0018497A" w:rsidP="0018497A">
      <w:pPr>
        <w:pStyle w:val="Main"/>
      </w:pPr>
      <w:r>
        <w:t xml:space="preserve">Das Kanban Board verfügt über die Listen «Ready» für </w:t>
      </w:r>
      <w:r w:rsidR="00EC22E3">
        <w:t>Tasks,</w:t>
      </w:r>
      <w:r>
        <w:t xml:space="preserve"> welche noch nicht in Bearbeitung sind, «In Progress» für Tasks welche aktuell in Bearbeitung sind, «Dokumentation» für Tasks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30DC9A0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w:t>
      </w:r>
      <w:r w:rsidR="00EC22E3">
        <w:t>ob die</w:t>
      </w:r>
      <w:r w:rsidR="00B2232F">
        <w:t xml:space="preserv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t>Editoren</w:t>
      </w:r>
      <w:bookmarkEnd w:id="26"/>
    </w:p>
    <w:p w14:paraId="03B65B1D" w14:textId="0BA68978"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r w:rsidR="00EC22E3">
        <w:t>Editor,</w:t>
      </w:r>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62817774"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w:t>
      </w:r>
      <w:r w:rsidR="005F48D7">
        <w:t>, dank täglicher Commits kann jederzeit auch auf frühere Versionen zugegriffen werden.</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27B369E2" w14:textId="77777777" w:rsidR="005F48D7" w:rsidRDefault="005F48D7">
      <w:pPr>
        <w:widowControl/>
        <w:spacing w:line="240" w:lineRule="auto"/>
        <w:rPr>
          <w:i/>
          <w:sz w:val="32"/>
        </w:rPr>
      </w:pPr>
      <w:r>
        <w:br w:type="page"/>
      </w:r>
    </w:p>
    <w:p w14:paraId="3A3E5C7D" w14:textId="1BD078B5" w:rsidR="00B279D7" w:rsidRDefault="00B279D7" w:rsidP="00B279D7">
      <w:pPr>
        <w:pStyle w:val="Formatvorlage2"/>
      </w:pPr>
      <w:r>
        <w:lastRenderedPageBreak/>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398D88C6" w14:textId="6A9B3EAA" w:rsidR="003A1AA2" w:rsidRPr="00934854" w:rsidRDefault="00784DBD" w:rsidP="00EA24AC">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3D309B8E" w14:textId="77777777" w:rsidR="00EA24AC" w:rsidRDefault="00EA24AC">
      <w:pPr>
        <w:widowControl/>
        <w:spacing w:line="240" w:lineRule="auto"/>
        <w:rPr>
          <w:b/>
          <w:i/>
          <w:sz w:val="40"/>
        </w:rPr>
      </w:pPr>
      <w:bookmarkStart w:id="31" w:name="_Toc161903154"/>
      <w:r>
        <w:br w:type="page"/>
      </w:r>
    </w:p>
    <w:p w14:paraId="55FCF736" w14:textId="60BFE7E8" w:rsidR="00AC0A5A" w:rsidRPr="00AC0A5A" w:rsidRDefault="003851E6" w:rsidP="00A77728">
      <w:pPr>
        <w:pStyle w:val="Ebene2"/>
      </w:pPr>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10D4C82A" w:rsidR="00B57A2B" w:rsidRDefault="00B57A2B" w:rsidP="00B57A2B">
      <w:pPr>
        <w:pStyle w:val="Main"/>
      </w:pPr>
      <w:r>
        <w:t xml:space="preserve">Der Benutzer ist bei uns der </w:t>
      </w:r>
      <w:r w:rsidR="00EC22E3">
        <w:t>Mitarbeiter,</w:t>
      </w:r>
      <w:r>
        <w:t xml:space="preserve"> welcher auf Jira seine Leistungen in den jeweiligen Projekten festhält. </w:t>
      </w:r>
    </w:p>
    <w:p w14:paraId="1BAC3E76" w14:textId="5B166E3F" w:rsidR="00B57A2B" w:rsidRDefault="00EC22E3" w:rsidP="00B57A2B">
      <w:pPr>
        <w:pStyle w:val="Main"/>
      </w:pPr>
      <w:r>
        <w:t xml:space="preserve">Der </w:t>
      </w:r>
      <w:r w:rsidR="00B57A2B">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3D7CA118" w14:textId="77777777" w:rsidR="00471DD4" w:rsidRDefault="00471DD4">
      <w:pPr>
        <w:widowControl/>
        <w:spacing w:line="240" w:lineRule="auto"/>
        <w:rPr>
          <w:i/>
          <w:sz w:val="36"/>
        </w:rPr>
      </w:pPr>
      <w:bookmarkStart w:id="33" w:name="_Toc161903156"/>
      <w:r>
        <w:br w:type="page"/>
      </w:r>
    </w:p>
    <w:p w14:paraId="514AF46A" w14:textId="274C844F" w:rsidR="00B57A2B" w:rsidRDefault="00B57A2B" w:rsidP="00A77728">
      <w:pPr>
        <w:pStyle w:val="Formatvorlage1"/>
      </w:pPr>
      <w:r>
        <w:lastRenderedPageBreak/>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r w:rsidR="007368DC">
        <w:t>Fehlt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t>Hat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2854A6B6" w14:textId="6AF5645D" w:rsidR="008D1B29" w:rsidRDefault="007368DC" w:rsidP="00EC22E3">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0B76BADD" w14:textId="069BA197" w:rsidR="007368DC" w:rsidRDefault="008D1B29" w:rsidP="00D47390">
      <w:pPr>
        <w:pStyle w:val="Main"/>
        <w:rPr>
          <w:b/>
          <w:bCs/>
        </w:rPr>
      </w:pPr>
      <w:r>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334E8598" w:rsidR="00E61DAE" w:rsidRDefault="00E61DAE" w:rsidP="00D47390">
      <w:pPr>
        <w:pStyle w:val="Main"/>
      </w:pPr>
      <w:r>
        <w:t>A</w:t>
      </w:r>
      <w:r w:rsidRPr="00912F1F">
        <w:rPr>
          <w:sz w:val="20"/>
          <w:szCs w:val="18"/>
        </w:rPr>
        <w:t>7.2</w:t>
      </w:r>
      <w:r>
        <w:tab/>
      </w:r>
      <w:r>
        <w:tab/>
        <w:t xml:space="preserve">Die Dokumentation ist auf </w:t>
      </w:r>
      <w:r w:rsidR="00EC22E3">
        <w:t>demselben</w:t>
      </w:r>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132CF4EE" w14:textId="467A9841" w:rsidR="00C17BCF" w:rsidRPr="00471DD4" w:rsidRDefault="00B724B5" w:rsidP="00471DD4">
      <w:pPr>
        <w:pStyle w:val="Main"/>
      </w:pPr>
      <w:r>
        <w:t>A</w:t>
      </w:r>
      <w:r w:rsidRPr="00912F1F">
        <w:rPr>
          <w:sz w:val="20"/>
          <w:szCs w:val="18"/>
        </w:rPr>
        <w:t>8.3</w:t>
      </w:r>
      <w:r>
        <w:tab/>
      </w:r>
      <w:r>
        <w:tab/>
        <w:t>Die fertige Applikation ist ein Kommandozeilenprogramm.</w:t>
      </w:r>
      <w:r>
        <w:tab/>
      </w:r>
      <w:r>
        <w:tab/>
      </w:r>
      <w:r>
        <w:tab/>
      </w:r>
      <w:r>
        <w:tab/>
        <w:t>Hoch</w:t>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51F5E53F" w:rsidR="002E1666" w:rsidRDefault="002E1666" w:rsidP="002E1666">
      <w:pPr>
        <w:pStyle w:val="Main"/>
      </w:pPr>
      <w:r>
        <w:t>Als Kandidat möchte ich meine Solution gemäss meiner gewählten Architektur erstellen</w:t>
      </w:r>
      <w:r w:rsidR="008D1B29">
        <w:t xml:space="preserve"> und </w:t>
      </w:r>
      <w:r w:rsidR="00EC22E3">
        <w:t>soweit</w:t>
      </w:r>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20BE5554" w:rsidR="00554274" w:rsidRDefault="00554274" w:rsidP="004F3EEF">
      <w:pPr>
        <w:pStyle w:val="Main"/>
        <w:numPr>
          <w:ilvl w:val="0"/>
          <w:numId w:val="9"/>
        </w:numPr>
      </w:pPr>
      <w:r>
        <w:t xml:space="preserve">Es wird </w:t>
      </w:r>
      <w:r w:rsidR="00EC22E3">
        <w:t>überprüft,</w:t>
      </w:r>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Als Benutzer möchte ich, dass, wenn ich meine Daten korrekt in Jira eingegeben habe, diese ohne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r>
        <w:t>Sollten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t>Wird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r>
        <w:t>Wird die Applikation ab Start mit dem Flag «-d» oder «-dev»</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Als Entwickler ist es mir wichtig, dass meine Applikation fehlerfrei läuft. Ich möchte, dass ich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 xml:space="preserve">Am Ende der Entwicklungszeit sollen End-To-End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2FB9FE98" w:rsidR="00823DE6" w:rsidRDefault="00823DE6" w:rsidP="004F3EEF">
      <w:pPr>
        <w:pStyle w:val="Main"/>
        <w:numPr>
          <w:ilvl w:val="0"/>
          <w:numId w:val="11"/>
        </w:numPr>
      </w:pPr>
      <w:r>
        <w:t xml:space="preserve">Ein Testskript soll klar </w:t>
      </w:r>
      <w:r w:rsidR="00EC22E3">
        <w:t>beschreiben,</w:t>
      </w:r>
      <w:r>
        <w:t xml:space="preserve">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End-To-End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03626451" w:rsidR="004372D1" w:rsidRDefault="004372D1" w:rsidP="004372D1">
      <w:pPr>
        <w:pStyle w:val="Main"/>
      </w:pPr>
      <w:r>
        <w:t xml:space="preserve">Als Kandidat will ich eine detaillierte und inhaltreiche Dokumentation erstellen. Wichtig ist mir </w:t>
      </w:r>
      <w:r w:rsidR="00EC22E3">
        <w:t>hierbei,</w:t>
      </w:r>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0C5B2297" w:rsidR="00631AB0" w:rsidRDefault="004F3EEF" w:rsidP="004F3EEF">
      <w:pPr>
        <w:pStyle w:val="Main"/>
      </w:pPr>
      <w:r>
        <w:t xml:space="preserve">Der Zeitplan </w:t>
      </w:r>
      <w:r w:rsidR="00EC22E3">
        <w:t>ist</w:t>
      </w:r>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3BCA8BD7">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EA24AC" w:rsidRDefault="00EA24AC" w:rsidP="00EA24AC">
      <w:pPr>
        <w:pStyle w:val="Beschriftung"/>
      </w:pPr>
      <w:bookmarkStart w:id="35" w:name="_Toc161903158"/>
      <w:r>
        <w:t>Abbildung 3.4</w:t>
      </w:r>
      <w:r>
        <w:tab/>
      </w:r>
      <w:r>
        <w:tab/>
        <w:t>Risikomatrix</w:t>
      </w:r>
    </w:p>
    <w:p w14:paraId="006981A9" w14:textId="77777777" w:rsidR="00EA24AC" w:rsidRDefault="00EA24AC">
      <w:pPr>
        <w:widowControl/>
        <w:spacing w:line="240" w:lineRule="auto"/>
        <w:rPr>
          <w:i/>
          <w:sz w:val="36"/>
        </w:rPr>
      </w:pPr>
      <w:r>
        <w:br w:type="page"/>
      </w:r>
    </w:p>
    <w:p w14:paraId="5A52F511" w14:textId="606AE895" w:rsidR="00EB001B" w:rsidRDefault="00EB001B" w:rsidP="00EB001B">
      <w:pPr>
        <w:pStyle w:val="Formatvorlage1"/>
      </w:pPr>
      <w:r>
        <w:lastRenderedPageBreak/>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21CA161" w:rsidR="00EB001B" w:rsidRDefault="00EC22E3" w:rsidP="00EB001B">
      <w:pPr>
        <w:pStyle w:val="Formatvorlage2"/>
      </w:pPr>
      <w:r>
        <w:t>Soll-Ist-Vergleich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12860DC2">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Default="00B847B7">
      <w:pPr>
        <w:widowControl/>
        <w:spacing w:line="240" w:lineRule="auto"/>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p>
    <w:p w14:paraId="3169553D" w14:textId="186702F0" w:rsidR="00FB1401" w:rsidRDefault="00EA24AC" w:rsidP="00EA24AC">
      <w:pPr>
        <w:pStyle w:val="Beschriftung"/>
        <w:rPr>
          <w:sz w:val="32"/>
        </w:rPr>
      </w:pPr>
      <w:r>
        <w:t>Abbildung 3.6 – 2</w:t>
      </w:r>
      <w:r>
        <w:tab/>
        <w:t>Zeitplan Legende</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52C3146A" w:rsidR="00FE55B1" w:rsidRDefault="00DA0C01" w:rsidP="00AD4D39">
            <w:pPr>
              <w:pStyle w:val="Main"/>
            </w:pPr>
            <w:r>
              <w:t>1</w:t>
            </w:r>
            <w:r w:rsidR="003027EC">
              <w:t>.5</w:t>
            </w:r>
            <w:r>
              <w:t>h</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3075A976" w:rsidR="003027EC" w:rsidRDefault="003027EC" w:rsidP="00B847B7">
            <w:pPr>
              <w:pStyle w:val="Main"/>
            </w:pPr>
            <w:r>
              <w:t xml:space="preserve">In meiner nervöseren Anfangsphase setzte ich das Github Repository auf, wobei ich bei der Zeitplanung vergass dieses am Anfang aufzuschreiben und ich nun gemäss Zeitplan </w:t>
            </w:r>
            <w:r w:rsidR="00EC22E3">
              <w:t>einen Task,</w:t>
            </w:r>
            <w:r>
              <w:t xml:space="preserve">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40CE4BE7" w:rsidR="00881342" w:rsidRDefault="00B847B7" w:rsidP="00AD4D39">
            <w:pPr>
              <w:pStyle w:val="Main"/>
            </w:pPr>
            <w:r>
              <w:t xml:space="preserve">Insbesondere zu Beginn des Tages war ich sehr zerstreut und die vielen komplexen </w:t>
            </w:r>
            <w:r w:rsidR="003027EC">
              <w:t>Arbeiten,</w:t>
            </w:r>
            <w:r>
              <w:t xml:space="preserve"> die mich noch </w:t>
            </w:r>
            <w:r w:rsidR="00BE0EA7">
              <w:t>erwarteten,</w:t>
            </w:r>
            <w:r>
              <w:t xml:space="preserve"> </w:t>
            </w:r>
            <w:r w:rsidR="00BE0EA7">
              <w:t>überforderten</w:t>
            </w:r>
            <w:r>
              <w:t xml:space="preserve"> mich etwas. Ich entschied mich die Arbeit langsam und bestimmt anzugehen, und nach etwas Einarbeitungszeit konnte ich mich entspannen und die Arbeit auch tatsächlich geniessen.</w:t>
            </w:r>
          </w:p>
          <w:p w14:paraId="0F0F0189" w14:textId="7BFB286D"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r w:rsidR="00EC22E3">
              <w:t>widerspiegeln</w:t>
            </w:r>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DA6366" w:rsidRDefault="00EA24AC" w:rsidP="00EA24AC">
      <w:pPr>
        <w:pStyle w:val="Beschriftung"/>
      </w:pPr>
      <w:r>
        <w:t>Abbildung 4 – 1</w:t>
      </w:r>
      <w:r>
        <w:tab/>
        <w:t>Kanbanboard Tag 1</w:t>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2039EF57" w:rsidR="00E42626" w:rsidRDefault="003027EC" w:rsidP="00AF7C71">
            <w:pPr>
              <w:pStyle w:val="Main"/>
            </w:pPr>
            <w:r>
              <w:t>1.5h</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36281CF9" w14:textId="77777777" w:rsidR="00EA24AC" w:rsidRDefault="0088316A" w:rsidP="00EA24AC">
      <w:pPr>
        <w:pStyle w:val="Main"/>
        <w:rPr>
          <w:color w:val="00B050"/>
        </w:rPr>
      </w:pPr>
      <w:r w:rsidRPr="0088316A">
        <w:rPr>
          <w:noProof/>
        </w:rPr>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934854" w:rsidRDefault="00EA24AC" w:rsidP="00EA24AC">
      <w:pPr>
        <w:pStyle w:val="Beschriftung"/>
      </w:pPr>
      <w:r>
        <w:t>Abbildung 4 – 2</w:t>
      </w:r>
      <w:r>
        <w:tab/>
        <w:t>Kanbanboard Tag 2</w:t>
      </w: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30CE5A93" w:rsidR="004159C2" w:rsidRPr="00934854" w:rsidRDefault="004159C2" w:rsidP="004159C2">
      <w:pPr>
        <w:pStyle w:val="TitelNichtInhaltsverzeichnis"/>
      </w:pPr>
      <w:r w:rsidRPr="00934854">
        <w:lastRenderedPageBreak/>
        <w:t xml:space="preserve">Tag 3 – </w:t>
      </w:r>
      <w:r w:rsidR="0088316A">
        <w:t xml:space="preserve">Projektplanung (Teil 3) und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2E8BAA9B"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7919CAF" w14:textId="791719C8" w:rsidR="00D10164"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xml:space="preserve">. Ich konnte die Architektur heute mit einem Klassendiagramm abschliessen. Heute </w:t>
            </w:r>
            <w:r w:rsidR="00EC3B1B">
              <w:t>durfte</w:t>
            </w:r>
            <w:r w:rsidR="00D10164">
              <w:t xml:space="preserve"> ich endlich die ersten Schritte in Richtung Programmieren machen; Ich erstellte meine Solution mit allen nötigen Projekten und bereitete die Datenbank auf die weitere Entwicklung vor</w:t>
            </w:r>
            <w:r w:rsidR="00EC3B1B">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t>in diesem Mapping wurden die bestehenden Entitäten auf ihre entsprechenden Tabellen in der Datenbank gemappt.</w:t>
            </w:r>
            <w:r w:rsidR="00EC3B1B">
              <w:t xml:space="preserve"> </w:t>
            </w:r>
            <w:r w:rsidR="00EA24AC">
              <w:t xml:space="preserve">Ich entschied mich heute, meinen Vorsprung dem Zeitplan gegenüber zu </w:t>
            </w:r>
            <w:r w:rsidR="00735648">
              <w:t>nutzen</w:t>
            </w:r>
            <w:r w:rsidR="00EA24AC">
              <w:t xml:space="preserve">, um den Kriterienkatalog mit den Standardkriterien nochmals </w:t>
            </w:r>
            <w:r w:rsidR="00EC22E3">
              <w:t>durchzugehen</w:t>
            </w:r>
            <w:r w:rsidR="00EA24AC">
              <w:t>, das Abbildungsverzeichnis und Glossar auf den neusten Stand zu bringen, sowie die Quellen zu aktualisieren.</w:t>
            </w:r>
            <w:r w:rsidR="00735648">
              <w:t xml:space="preserve"> Ab nächster Woche kann ich endlich anfangen richtig zu programmieren, die Vorfreude ist gerade riesig. Ich bin sehr zufrieden habe ich meinen bisherigen Vorsprung für die Dokumentation aufgebracht, ich glaube ich konnte mir dadurch vielen künftigen Stress ersparen.</w:t>
            </w: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5856B5CB" w:rsidR="00E42626" w:rsidRDefault="001804FB" w:rsidP="001804FB">
            <w:pPr>
              <w:pStyle w:val="Main"/>
            </w:pPr>
            <w:r>
              <w:t xml:space="preserve">Ich fand es schwierig, mich zu entscheiden welche Ausdrücke im Glossar erwähnt werden sollten und welche nicht, das führte </w:t>
            </w:r>
            <w:r w:rsidR="00735648">
              <w:t>dazu,</w:t>
            </w:r>
            <w:r>
              <w:t xml:space="preserve"> dass das Glossar eher auf der aufgeblähten Seite ist und wahrscheinlich einige Ausdrücke darin vorkommen die nicht hingehören.</w:t>
            </w:r>
          </w:p>
          <w:p w14:paraId="2B1C5CD9" w14:textId="77777777" w:rsidR="00E42626" w:rsidRPr="00934854" w:rsidRDefault="00E42626" w:rsidP="00AF7C71">
            <w:pPr>
              <w:pStyle w:val="Main"/>
            </w:pPr>
          </w:p>
        </w:tc>
      </w:tr>
    </w:tbl>
    <w:p w14:paraId="54F60A50" w14:textId="77777777" w:rsidR="00735648" w:rsidRDefault="00735648" w:rsidP="00E42626">
      <w:pPr>
        <w:pStyle w:val="Main"/>
        <w:rPr>
          <w:b/>
        </w:rPr>
      </w:pPr>
    </w:p>
    <w:p w14:paraId="74ED778D" w14:textId="77777777" w:rsidR="00735648" w:rsidRDefault="00735648">
      <w:pPr>
        <w:widowControl/>
        <w:spacing w:line="240" w:lineRule="auto"/>
        <w:rPr>
          <w:rFonts w:ascii="Imago" w:hAnsi="Imago"/>
          <w:b/>
        </w:rPr>
      </w:pPr>
      <w:r>
        <w:rPr>
          <w:b/>
        </w:rPr>
        <w:br w:type="page"/>
      </w:r>
    </w:p>
    <w:p w14:paraId="239DBBF8" w14:textId="7DF68230" w:rsidR="00E42626" w:rsidRPr="00934854" w:rsidRDefault="00E42626" w:rsidP="00E42626">
      <w:pPr>
        <w:pStyle w:val="Main"/>
      </w:pPr>
      <w:r w:rsidRPr="00934854">
        <w:rPr>
          <w:b/>
        </w:rPr>
        <w:lastRenderedPageBreak/>
        <w:t>Aufgabe</w:t>
      </w:r>
      <w:r>
        <w:rPr>
          <w:b/>
        </w:rPr>
        <w:t>n</w:t>
      </w:r>
      <w:r w:rsidRPr="00934854">
        <w:rPr>
          <w:b/>
        </w:rPr>
        <w:t>liste</w:t>
      </w:r>
    </w:p>
    <w:p w14:paraId="2F474155" w14:textId="19EE7CAA" w:rsidR="00881342" w:rsidRPr="00934854" w:rsidRDefault="00735648" w:rsidP="00881342">
      <w:pPr>
        <w:pStyle w:val="Main"/>
      </w:pPr>
      <w:r w:rsidRPr="00735648">
        <w:rPr>
          <w:noProof/>
        </w:rPr>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7D7E087C" w:rsidR="004159C2" w:rsidRPr="00934854" w:rsidRDefault="004159C2" w:rsidP="004159C2">
      <w:pPr>
        <w:pStyle w:val="TitelNichtInhaltsverzeichnis"/>
      </w:pPr>
      <w:r w:rsidRPr="00934854">
        <w:lastRenderedPageBreak/>
        <w:t xml:space="preserve">Tag 4 – </w:t>
      </w:r>
      <w:r w:rsidR="002F4B11">
        <w:t>Erste API-Abfragen</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89EC4CD" w:rsidR="00881342" w:rsidRPr="00934854" w:rsidRDefault="002F4B11" w:rsidP="00AD4D39">
            <w:pPr>
              <w:pStyle w:val="Main"/>
            </w:pPr>
            <w:r>
              <w:t>26.03.2024</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4FFCE53A"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60F28278" w:rsidR="00E42626" w:rsidRDefault="002F4B11" w:rsidP="002F4B11">
            <w:pPr>
              <w:pStyle w:val="Main"/>
            </w:pPr>
            <w:r>
              <w:t>Als erstes füllte ich heute ein paar Projekte in meine «T_WHITELIST» Tabelle in der LEIS Datenbank. Anhand dieser Tabelle werden alle erlaubten Projekte von der Jira REST API importiert. Danach konnte ich einen API-Token erstellen, welcher es mir erlaubt, die Jira API überhaupt anzusteuern. In einem weiteren Schritt wurden testweise alle Zeiterfassungen der erfassten Projekte über die letzten sieben Tage importiert und in der Konsole ausgegeben. Für diesen Zweck mussten erst die Daten der «T_WHITELIST» Tabelle ausgelesen werden, also eine Verbindung mit der LEIS Datenbank erstellt werden, und auf Grund dieser Projekte die verschiedenen URL angefragt werden.</w:t>
            </w:r>
          </w:p>
          <w:p w14:paraId="4FA943D7" w14:textId="77777777" w:rsidR="002B6591" w:rsidRDefault="002B6591" w:rsidP="002F4B11">
            <w:pPr>
              <w:pStyle w:val="Main"/>
            </w:pPr>
          </w:p>
          <w:p w14:paraId="2CAC03FB" w14:textId="480C847E" w:rsidR="002B6591" w:rsidRDefault="002B6591" w:rsidP="002F4B11">
            <w:pPr>
              <w:pStyle w:val="Main"/>
            </w:pPr>
            <w:r>
              <w:t>Ursprünglich hatte ich geplant die Daten per Controller und Repository anzufragen, mir ist jedoch aufgefallen, dass das nicht funktioniert, da mein Projekt kein Web-Projekt ist. Glücklicherweise konnte ich auch schon Erfahrungen mit reinen Konsolenapplikationen sammeln, und konnte so das Hindernis ohne grosse Zeitverluste umgehen. Ich weiss nicht, ob meine Lösung wie sie aktuell steht besonders schön ist, ich bin aktuell einfach froh habe ich eine gefunden.</w:t>
            </w:r>
            <w:r w:rsidR="006B0745">
              <w:t xml:space="preserve"> Als Resultat dieser Realisation kann ich alle meine bisher erstellten Repositories löschen, was etwas schade ist, mich aber nicht wirklich </w:t>
            </w:r>
            <w:r w:rsidR="00F7105B">
              <w:t>zurücksetzt</w:t>
            </w:r>
            <w:r w:rsidR="006B0745">
              <w:t>.</w:t>
            </w:r>
          </w:p>
          <w:p w14:paraId="3856C91A" w14:textId="77777777" w:rsidR="00F7105B" w:rsidRDefault="00F7105B" w:rsidP="002F4B11">
            <w:pPr>
              <w:pStyle w:val="Main"/>
            </w:pPr>
          </w:p>
          <w:p w14:paraId="30F08320" w14:textId="572C4101" w:rsidR="00F7105B" w:rsidRDefault="00F7105B" w:rsidP="002F4B11">
            <w:pPr>
              <w:pStyle w:val="Main"/>
            </w:pPr>
            <w:r>
              <w:t xml:space="preserve">Die Jira Zeiterfassungen verfügen lediglich über ein Startdatum, vorerst wird demnach in den Leistungserfassungen das Enddatum gleich dem Startdatum gesetzt. </w:t>
            </w:r>
            <w:r w:rsidR="000333ED">
              <w:t>Mir ist aufgefallen, dass ich von den Jira Zeiterfassungen lediglich die E-Mail-Adresse des verfassenden Benutzers, das Startdatum der Zeiterfassung, die geleistete Zeit, und allfällige Kommentare abfrage, das heisst, dass Plausibilitätstests an dieser Stelle wenig Sinn machen. Was eingebaut werden muss ist eine Warnung im Log sollte eine Zeiterfassung über 24 Stunden betragen und ein Test, ob der User Rechte hat auf das Konto zu buchen, das heisst der Plausibilitätstest Schritt des Zeitplans wird hier übersprungen.</w:t>
            </w:r>
          </w:p>
          <w:p w14:paraId="79BA835C" w14:textId="77777777" w:rsidR="000333ED" w:rsidRDefault="000333ED" w:rsidP="002F4B11">
            <w:pPr>
              <w:pStyle w:val="Main"/>
            </w:pPr>
          </w:p>
          <w:p w14:paraId="3FF43554" w14:textId="33898615" w:rsidR="000333ED" w:rsidRDefault="000333ED" w:rsidP="002F4B11">
            <w:pPr>
              <w:pStyle w:val="Main"/>
            </w:pPr>
            <w:r>
              <w:t>Die anonymisierte Datenbank bereitete mir beim Test, ob Mitarbeiter berechtigt sind auf ein Projekt zu buchen etwas Schwierigkeiten, da ich meine Funktionen nicht wirklich testen konnte. Der Ablauf dieses Testes wäre wie folgt:</w:t>
            </w:r>
          </w:p>
          <w:p w14:paraId="2B9ADF4B" w14:textId="6F750F5E" w:rsidR="006E1530" w:rsidRDefault="000333ED" w:rsidP="002F4B11">
            <w:pPr>
              <w:pStyle w:val="Main"/>
            </w:pPr>
            <w:r>
              <w:t xml:space="preserve">Die Applikation schaut, ob die E-Mail-Adresse erfassten Mitarbeiters in der «T_USER» Tabelle vorhanden ist, falls dem so ist, wird die Id des Mitarbeiters aus der Tabelle genommen, und es wird geschaut, ob sie in der Zwischentabelle «TZ_PROJEKT_MITARBEITER» auf die Id des Projektes gemappt ist. Stimmt das, hat der Mitarbeiter die nötigen Rechte, um auf das Projekt zu buchen. Da jedoch die Datenbank anonymisiert ist, werden die Rechte schon bei Schritt eins abgelehnt, ich musste also temporäre Fake-User anlegen, welche die E-Mail-Adressen, die in den Zeiterfassungen hinterlegt waren, enthalten. </w:t>
            </w:r>
          </w:p>
          <w:p w14:paraId="549E70A7" w14:textId="0B8D44D7" w:rsidR="006E1530" w:rsidRDefault="006E1530" w:rsidP="002F4B11">
            <w:pPr>
              <w:pStyle w:val="Main"/>
            </w:pPr>
            <w:r>
              <w:t xml:space="preserve">Ausserdem kam noch hinzu, dass ich versuchte Test Driven zu programmieren </w:t>
            </w:r>
            <w:r>
              <w:lastRenderedPageBreak/>
              <w:t xml:space="preserve">(also zuerst Unit Tests schreiben, dann den Code), was sich als ziemlich schwierig herausstellte, da ich mehrere Unit Tests </w:t>
            </w:r>
            <w:r w:rsidR="005C0C0F">
              <w:t>hatte,</w:t>
            </w:r>
            <w:r>
              <w:t xml:space="preserve"> welche erst mit den Logs Sinn machen würden und ich noch nicht genau wusste wie ich diese umsetzen würde. </w:t>
            </w:r>
            <w:r w:rsidR="005C0C0F">
              <w:t>Aus diesem Grund entschied ich mich, diese Tests so weit auszuschreiben wie zu diesem Zeitpunkt möglich, sie jedoch nicht komplett fertig zu schreiben (also ohne Log Testing) und später zu ihnen zurückzukehren.</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lastRenderedPageBreak/>
              <w:t>Reflexion</w:t>
            </w:r>
          </w:p>
        </w:tc>
        <w:tc>
          <w:tcPr>
            <w:tcW w:w="7122" w:type="dxa"/>
            <w:tcBorders>
              <w:top w:val="nil"/>
              <w:left w:val="nil"/>
              <w:bottom w:val="nil"/>
              <w:right w:val="nil"/>
            </w:tcBorders>
          </w:tcPr>
          <w:p w14:paraId="343B1961" w14:textId="23E28EBA" w:rsidR="00E42626" w:rsidRDefault="005C0C0F" w:rsidP="005C0C0F">
            <w:pPr>
              <w:pStyle w:val="Main"/>
            </w:pPr>
            <w:r>
              <w:t xml:space="preserve">Ich bin heute umso zufriedener entschied ich mich die ersten zwei Tage etwas Überzeit zu generieren, ich bin noch immer mit gemütlichem Vorsprung vor dem Zeitplan, das erlaubt es mir, mich mehr auf die Dokumentation zu konzentrieren, ohne bei meiner Applikation in den Stress zu geraten, oder umgekehrt. </w:t>
            </w:r>
          </w:p>
          <w:p w14:paraId="127AAF79" w14:textId="5C612FEC" w:rsidR="005C0C0F" w:rsidRPr="005C0C0F" w:rsidRDefault="005C0C0F" w:rsidP="005C0C0F">
            <w:pPr>
              <w:pStyle w:val="Main"/>
            </w:pPr>
            <w:r>
              <w:t xml:space="preserve">Ich habe heute sehr viel programmiert und viel Fortschritt gemacht, jedoch glaube ich, dass es sich lohnen wird den Code gegen Ende nochmals schön zu überarbeiten. Es funktioniert alles wie es soll, ich bin jedoch überzeugt, dass schönere Lösungen existieren (insbesondere im Bezug darauf, wie ich mit den Json Daten </w:t>
            </w:r>
            <w:r w:rsidR="000035D8">
              <w:t>umgehe,</w:t>
            </w:r>
            <w:r>
              <w:t xml:space="preserve"> welche ich von der Jira API erhalte).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34F86A41" w:rsidR="00E42626" w:rsidRPr="00934854" w:rsidRDefault="000035D8" w:rsidP="00E42626">
      <w:pPr>
        <w:pStyle w:val="Main"/>
      </w:pPr>
      <w:r w:rsidRPr="000035D8">
        <w:drawing>
          <wp:inline distT="0" distB="0" distL="0" distR="0" wp14:anchorId="39111D59" wp14:editId="39B38197">
            <wp:extent cx="6120130" cy="3864610"/>
            <wp:effectExtent l="0" t="0" r="0" b="2540"/>
            <wp:docPr id="65699111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1112" name="Grafik 1" descr="Ein Bild, das Text, Screenshot, Software, Multimedia-Software enthält.&#10;&#10;Automatisch generierte Beschreibung"/>
                    <pic:cNvPicPr/>
                  </pic:nvPicPr>
                  <pic:blipFill>
                    <a:blip r:embed="rId19"/>
                    <a:stretch>
                      <a:fillRect/>
                    </a:stretch>
                  </pic:blipFill>
                  <pic:spPr>
                    <a:xfrm>
                      <a:off x="0" y="0"/>
                      <a:ext cx="6120130" cy="3864610"/>
                    </a:xfrm>
                    <a:prstGeom prst="rect">
                      <a:avLst/>
                    </a:prstGeom>
                  </pic:spPr>
                </pic:pic>
              </a:graphicData>
            </a:graphic>
          </wp:inline>
        </w:drawing>
      </w: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1407763" w:rsidR="004159C2" w:rsidRPr="00934854" w:rsidRDefault="004159C2" w:rsidP="004159C2">
      <w:pPr>
        <w:pStyle w:val="TitelNichtInhaltsverzeichnis"/>
      </w:pPr>
      <w:r w:rsidRPr="00934854">
        <w:lastRenderedPageBreak/>
        <w:t xml:space="preserve">Tag 5 – </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3147360D" w:rsidR="00881342" w:rsidRPr="00934854" w:rsidRDefault="009F51A9" w:rsidP="00AD4D39">
            <w:pPr>
              <w:pStyle w:val="Main"/>
            </w:pPr>
            <w:r>
              <w:t>TT.MM.JJJJ</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D907B1E" w14:textId="77777777" w:rsidR="00E42626" w:rsidRDefault="00E42626" w:rsidP="00AF7C71">
            <w:pPr>
              <w:pStyle w:val="Main"/>
            </w:pPr>
            <w:r w:rsidRPr="00E42626">
              <w:rPr>
                <w:color w:val="00B050"/>
              </w:rPr>
              <w:t>[Erfolge / Misserfolge]</w:t>
            </w:r>
          </w:p>
          <w:p w14:paraId="4ACFF4A1" w14:textId="77777777" w:rsidR="00E42626" w:rsidRPr="00934854" w:rsidRDefault="00E42626" w:rsidP="00AF7C71">
            <w:pPr>
              <w:pStyle w:val="Main"/>
            </w:pP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77777777" w:rsidR="00E42626" w:rsidRDefault="00E42626" w:rsidP="00AF7C71">
            <w:pPr>
              <w:pStyle w:val="Main"/>
            </w:pPr>
            <w:r w:rsidRPr="00E42626">
              <w:rPr>
                <w:color w:val="00B050"/>
              </w:rPr>
              <w:t>[Kritische Würdigung Arbeit &amp; Vorgehensweise]</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0E46E386" w14:textId="77777777" w:rsidR="00E42626" w:rsidRPr="00934854" w:rsidRDefault="00E42626" w:rsidP="00E42626">
      <w:pPr>
        <w:pStyle w:val="Main"/>
      </w:pPr>
    </w:p>
    <w:p w14:paraId="2F556E6C" w14:textId="77777777" w:rsidR="00881342" w:rsidRPr="00934854" w:rsidRDefault="00881342" w:rsidP="00881342">
      <w:pPr>
        <w:pStyle w:val="Main"/>
      </w:pPr>
    </w:p>
    <w:p w14:paraId="5E2BF059" w14:textId="77777777" w:rsidR="004159C2" w:rsidRPr="00934854" w:rsidRDefault="004159C2" w:rsidP="004159C2">
      <w:pPr>
        <w:widowControl/>
        <w:spacing w:line="240" w:lineRule="auto"/>
        <w:rPr>
          <w:rFonts w:ascii="Imago" w:hAnsi="Imago"/>
        </w:rPr>
      </w:pPr>
      <w:r w:rsidRPr="00934854">
        <w:br w:type="page"/>
      </w:r>
    </w:p>
    <w:p w14:paraId="56B06125" w14:textId="1B25F205" w:rsidR="004159C2" w:rsidRPr="00934854" w:rsidRDefault="004159C2" w:rsidP="004159C2">
      <w:pPr>
        <w:pStyle w:val="TitelNichtInhaltsverzeichnis"/>
      </w:pPr>
      <w:r w:rsidRPr="00934854">
        <w:lastRenderedPageBreak/>
        <w:t xml:space="preserve">Tag 6 – </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77C7F669" w:rsidR="00881342" w:rsidRPr="00934854" w:rsidRDefault="009F51A9" w:rsidP="00AD4D39">
            <w:pPr>
              <w:pStyle w:val="Main"/>
            </w:pPr>
            <w:r>
              <w:t>TT.MM.JJJJ</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77777777" w:rsidR="00E42626" w:rsidRPr="00934854" w:rsidRDefault="00E42626" w:rsidP="00E42626">
      <w:pPr>
        <w:pStyle w:val="Main"/>
      </w:pP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6679906D" w14:textId="710F9501" w:rsidR="00F766AD" w:rsidRDefault="00CA4F51" w:rsidP="00F766AD">
      <w:pPr>
        <w:pStyle w:val="Title2-Main"/>
      </w:pPr>
      <w:r>
        <w:t>Ausgangslage</w:t>
      </w:r>
    </w:p>
    <w:p w14:paraId="216AF3A0" w14:textId="1D5DB9A0" w:rsidR="00E63F41" w:rsidRDefault="00F766AD" w:rsidP="00CA4F51">
      <w:pPr>
        <w:pStyle w:val="Main"/>
      </w:pPr>
      <w:r>
        <w:t xml:space="preserve">Die Softec verwendet Jira als Projektmanagement Tool, Zeitbuchungen können direkt auf dem Kanban Board von Jira vorgenommen werden. Aktuell müssen Mitarbeiter ihre Zeitbuchungen jedoch auf Jira sowie als auch im internen Leistungserfassungssystem (LEIS) vornehmen, was bei potenziell mehreren Dutzend Leistungen pro Mitarbeiter pro Woche einen beträchtlichen Mehraufwand bedeutet. </w:t>
      </w:r>
    </w:p>
    <w:p w14:paraId="3138D525" w14:textId="77777777" w:rsidR="00BE0EA7" w:rsidRDefault="00BE0EA7" w:rsidP="00CA4F51">
      <w:pPr>
        <w:pStyle w:val="Main"/>
      </w:pPr>
    </w:p>
    <w:p w14:paraId="2AF2454B" w14:textId="0EAA593F" w:rsidR="00CA4F51" w:rsidRDefault="00F766AD" w:rsidP="00F766AD">
      <w:pPr>
        <w:pStyle w:val="Main"/>
      </w:pPr>
      <w:r>
        <w:t xml:space="preserve">Das alte LEIS wird durch eine Neuentwicklung abgelöst, im Rahmen dieser Neuentwicklung sind einige Wünsche </w:t>
      </w:r>
      <w:r w:rsidR="00E63F41">
        <w:t>und</w:t>
      </w:r>
      <w:r>
        <w:t xml:space="preserve"> Vorschläge aufgekommen, einer davon ein Tool zur automatischen Synchronisierung von auf Jira verbuchten Leistungen. </w:t>
      </w:r>
      <w:r w:rsidR="00E63F41">
        <w:t xml:space="preserve">Der Jira Synchronizer für das interne Leistungserfassungssystem würde den Mitarbeitern dabei einiges an Zeitaufwand ersparen. </w:t>
      </w: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5696A8CA" w14:textId="4542A347" w:rsidR="00E63F41" w:rsidRDefault="00E63F41" w:rsidP="00CA4F51">
      <w:pPr>
        <w:pStyle w:val="Main"/>
      </w:pPr>
      <w:r>
        <w:t xml:space="preserve">Der Jira Synchronizer wird als Kommandozeilenapplikation realisiert, diese Kommandozeilenapplikation kann automatisch von einem Scheduler aufgerufen werden, und soll auf künftig auf einem passenden Server laufen. </w:t>
      </w:r>
    </w:p>
    <w:p w14:paraId="104EE0DF" w14:textId="77777777" w:rsidR="00BE0EA7" w:rsidRDefault="00BE0EA7" w:rsidP="00CA4F51">
      <w:pPr>
        <w:pStyle w:val="Main"/>
      </w:pPr>
    </w:p>
    <w:p w14:paraId="60CAC28F" w14:textId="287EA3C6" w:rsidR="00E63F41" w:rsidRDefault="00E63F41" w:rsidP="00CA4F51">
      <w:pPr>
        <w:pStyle w:val="Main"/>
      </w:pPr>
      <w:r>
        <w:t>Der Jira Synchronizer importiert Buchungen von der Jira REST API, wobei berücksichtigt wird, dass eine Buchung noch nicht in der LEIS Datenbank erfasst wurde, hinterlegte Mitarbeiter die Rechte auf die hinterlegten Projekte besitzen und keine nicht plausiblen Daten abgespeichert werden.</w:t>
      </w:r>
    </w:p>
    <w:p w14:paraId="2D8B5909" w14:textId="77777777" w:rsidR="00BE0EA7" w:rsidRDefault="00BE0EA7" w:rsidP="00CA4F51">
      <w:pPr>
        <w:pStyle w:val="Main"/>
      </w:pPr>
    </w:p>
    <w:p w14:paraId="001E7FD0" w14:textId="52E6EED4" w:rsidR="00E63F41" w:rsidRDefault="00E63F41" w:rsidP="00CA4F51">
      <w:pPr>
        <w:pStyle w:val="Main"/>
      </w:pPr>
      <w:r>
        <w:t>Es soll ein Log geführt werden welchen Start und Schluss der Applikationsinstanz festhält. Weiterhin sollen Warnungen für unerwartete Daten vermerkt werden sowie Fehler für ungültige Daten.</w:t>
      </w: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FBE56C8" w:rsidR="00CA4F51" w:rsidRDefault="00BE0EA7" w:rsidP="00CA4F51">
      <w:pPr>
        <w:pStyle w:val="Main"/>
      </w:pPr>
      <w:r>
        <w:t>// TODO: TOTAL NICHT MEHR ALS 1 SEITE</w:t>
      </w: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02D4BBA8" w:rsidR="004159C2" w:rsidRPr="00934854" w:rsidRDefault="003E261C" w:rsidP="003E261C">
      <w:pPr>
        <w:pStyle w:val="Ebene2"/>
      </w:pPr>
      <w:bookmarkStart w:id="40" w:name="_Toc161903163"/>
      <w:r w:rsidRPr="00934854">
        <w:lastRenderedPageBreak/>
        <w:t>Ausgangslage</w:t>
      </w:r>
      <w:bookmarkEnd w:id="40"/>
    </w:p>
    <w:p w14:paraId="7EC3E69B" w14:textId="0D30E30B" w:rsidR="003E261C" w:rsidRPr="005D619B" w:rsidRDefault="003E261C" w:rsidP="005D619B">
      <w:pPr>
        <w:pStyle w:val="Formatvorlage1"/>
      </w:pPr>
      <w:bookmarkStart w:id="41" w:name="_Toc161903164"/>
      <w:r w:rsidRPr="005D619B">
        <w:t>Einleitung</w:t>
      </w:r>
      <w:bookmarkEnd w:id="41"/>
    </w:p>
    <w:p w14:paraId="253C1BE0" w14:textId="5ECA3C15"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A66328" w:rsidRDefault="0079615E" w:rsidP="0079615E">
      <w:pPr>
        <w:pStyle w:val="Main"/>
        <w:rPr>
          <w:color w:val="00B050"/>
        </w:rPr>
      </w:pPr>
    </w:p>
    <w:p w14:paraId="2B11672D" w14:textId="25F7F431" w:rsidR="005D619B" w:rsidRDefault="005D619B" w:rsidP="005D619B">
      <w:pPr>
        <w:pStyle w:val="Formatvorlage1"/>
      </w:pPr>
      <w:r w:rsidRPr="005D619B">
        <w:t>Jira</w:t>
      </w:r>
    </w:p>
    <w:p w14:paraId="47BAC9DD" w14:textId="5E5F20B6"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2961932C" w:rsidR="00033C27" w:rsidRDefault="00033C27" w:rsidP="005D619B">
      <w:pPr>
        <w:pStyle w:val="Main"/>
      </w:pPr>
    </w:p>
    <w:p w14:paraId="75EA3A5C" w14:textId="7C327392" w:rsidR="005D619B" w:rsidRDefault="00033C27" w:rsidP="005D619B">
      <w:pPr>
        <w:pStyle w:val="Main"/>
      </w:pPr>
      <w:r>
        <w:t xml:space="preserve">Die Jira REST API kann mit gültigem API-Token angesteuert werden und über die Ids der Tasks kann auf deren Daten zugegriffen werden. </w:t>
      </w:r>
    </w:p>
    <w:p w14:paraId="4E86595E" w14:textId="0F6FD12A" w:rsidR="00033C27" w:rsidRPr="00033C27" w:rsidRDefault="00C56018" w:rsidP="00033C27">
      <w:pPr>
        <w:pStyle w:val="Formatvorlage1"/>
      </w:pPr>
      <w:r>
        <w:rPr>
          <w:noProof/>
        </w:rPr>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7F6DE173"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r w:rsidR="00C56018">
        <w:t>müssen,</w:t>
      </w:r>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48B1E97B" w:rsidR="00724906" w:rsidRDefault="00805EA8" w:rsidP="005D619B">
      <w:pPr>
        <w:pStyle w:val="Main"/>
      </w:pPr>
      <w:r>
        <w:rPr>
          <w:noProof/>
        </w:rPr>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Default="00805EA8" w:rsidP="00805EA8">
                            <w:pPr>
                              <w:pStyle w:val="Beschriftung"/>
                            </w:pPr>
                            <w:r>
                              <w:t>Abbildung 6.3</w:t>
                            </w:r>
                            <w:r>
                              <w:tab/>
                            </w:r>
                            <w:r>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" stroked="f">
                <v:textbox style="mso-fit-shape-to-text:t">
                  <w:txbxContent>
                    <w:p w14:paraId="409D7696" w14:textId="5B50BCF7" w:rsidR="00805EA8" w:rsidRDefault="00805EA8" w:rsidP="00805EA8">
                      <w:pPr>
                        <w:pStyle w:val="Beschriftung"/>
                      </w:pPr>
                      <w:r>
                        <w:t>Abbildung 6.3</w:t>
                      </w:r>
                      <w:r>
                        <w:tab/>
                      </w:r>
                      <w:r>
                        <w:tab/>
                        <w:t>LEIS Datenbankschema</w:t>
                      </w:r>
                    </w:p>
                  </w:txbxContent>
                </v:textbox>
                <w10:wrap anchorx="margin"/>
              </v:shape>
            </w:pict>
          </mc:Fallback>
        </mc:AlternateContent>
      </w:r>
      <w:r w:rsidR="00724906">
        <w:br w:type="textWrapping" w:clear="all"/>
      </w:r>
    </w:p>
    <w:p w14:paraId="494DAF1C" w14:textId="1CF39BEF" w:rsidR="00033C27" w:rsidRPr="005D619B" w:rsidRDefault="00033C27" w:rsidP="005D619B">
      <w:pPr>
        <w:pStyle w:val="Main"/>
      </w:pPr>
    </w:p>
    <w:p w14:paraId="2B42AF10" w14:textId="65E7D4E7" w:rsidR="00033C27" w:rsidRDefault="00033C27">
      <w:pPr>
        <w:widowControl/>
        <w:spacing w:line="240" w:lineRule="auto"/>
        <w:rPr>
          <w:b/>
          <w:i/>
          <w:sz w:val="40"/>
        </w:rPr>
      </w:pPr>
      <w:bookmarkStart w:id="42" w:name="_Toc161903165"/>
      <w:r>
        <w:br w:type="page"/>
      </w:r>
    </w:p>
    <w:bookmarkEnd w:id="42"/>
    <w:p w14:paraId="72D49DE4" w14:textId="28F1CA6F"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44C007A2"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471DD4">
        <w:rPr>
          <w:sz w:val="18"/>
          <w:szCs w:val="16"/>
        </w:rPr>
        <w:t>[</w:t>
      </w:r>
      <w:r w:rsidR="00471DD4">
        <w:rPr>
          <w:sz w:val="18"/>
          <w:szCs w:val="16"/>
        </w:rPr>
        <w:t>4</w:t>
      </w:r>
      <w:r w:rsidR="00471DD4" w:rsidRPr="00471DD4">
        <w:rPr>
          <w:sz w:val="18"/>
          <w:szCs w:val="16"/>
        </w:rPr>
        <w:t>]</w:t>
      </w:r>
    </w:p>
    <w:p w14:paraId="12D507D3" w14:textId="7508FFFF" w:rsidR="00DC554F" w:rsidRDefault="00DC554F" w:rsidP="00A44D9F">
      <w:pPr>
        <w:pStyle w:val="Main"/>
      </w:pPr>
    </w:p>
    <w:p w14:paraId="079C80D2" w14:textId="7551DD35" w:rsidR="00724906" w:rsidRDefault="00805EA8" w:rsidP="002F4489">
      <w:pPr>
        <w:pStyle w:val="Formatvorlage1"/>
      </w:pPr>
      <w:r>
        <w:rPr>
          <w:noProof/>
        </w:rPr>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Default="00805EA8" w:rsidP="00805EA8">
                            <w:pPr>
                              <w:pStyle w:val="Beschriftung"/>
                            </w:pPr>
                            <w:r>
                              <w:t>Abbildung 7.2</w:t>
                            </w:r>
                            <w:r>
                              <w:tab/>
                            </w:r>
                            <w:r>
                              <w:tab/>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Default="00805EA8" w:rsidP="00805EA8">
                      <w:pPr>
                        <w:pStyle w:val="Beschriftung"/>
                      </w:pPr>
                      <w:r>
                        <w:t>Abbildung 7.2</w:t>
                      </w:r>
                      <w:r>
                        <w:tab/>
                      </w:r>
                      <w:r>
                        <w:tab/>
                        <w:t>Clean Architecture Onion View</w:t>
                      </w:r>
                    </w:p>
                  </w:txbxContent>
                </v:textbox>
                <w10:wrap anchorx="margin"/>
              </v:shape>
            </w:pict>
          </mc:Fallback>
        </mc:AlternateContent>
      </w:r>
      <w:r w:rsidR="002F4489">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497A7576" w:rsidR="002F4489" w:rsidRPr="002F4489" w:rsidRDefault="002F4489" w:rsidP="002F4489">
      <w:pPr>
        <w:pStyle w:val="Main"/>
      </w:pPr>
      <w:r>
        <w:t xml:space="preserve">Das Core Projekt </w:t>
      </w:r>
      <w:r w:rsidR="00990DF4">
        <w:t xml:space="preserve">übernimmt bei mir die Rolle des Application Cores, das heisst hier werden </w:t>
      </w:r>
      <w:r w:rsidR="00EC22E3">
        <w:t>Entitäten</w:t>
      </w:r>
      <w:r w:rsidR="00990DF4">
        <w:t>, Interfaces, Data Transfer Objects (</w:t>
      </w:r>
      <w:r w:rsidR="00EC22E3">
        <w:t xml:space="preserve">fortan auch </w:t>
      </w:r>
      <w:r w:rsidR="00990DF4">
        <w:t>DTO</w:t>
      </w:r>
      <w:r w:rsidR="00EC22E3">
        <w:t xml:space="preserve"> genannt</w:t>
      </w:r>
      <w:r w:rsidR="00990DF4">
        <w:t xml:space="preserve">) und Services gespeichert. Die </w:t>
      </w:r>
      <w:r w:rsidR="00EC22E3">
        <w:t xml:space="preserve">Entitäten </w:t>
      </w:r>
      <w:r w:rsidR="00990DF4">
        <w:t xml:space="preserve">werden hier aus den Tabellen der Datenbank generiert, sie sollten sich kaum oder überhaupt nicht verändern, solange sich die Datenbank nicht verändert. DTOs sind </w:t>
      </w:r>
      <w:r w:rsidR="00EC22E3">
        <w:t>Objekte,</w:t>
      </w:r>
      <w:r w:rsidR="00990DF4">
        <w:t xml:space="preserv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3385BD3F" w:rsidR="00990DF4" w:rsidRPr="00990DF4" w:rsidRDefault="00990DF4" w:rsidP="00990DF4">
      <w:pPr>
        <w:pStyle w:val="Main"/>
      </w:pPr>
      <w:r>
        <w:t xml:space="preserve">Im Infrastructure Projekt werden die Repositories hinterlegt mit welchen der Datenzugriff auf die Datenbank </w:t>
      </w:r>
      <w:r w:rsidR="00EC22E3">
        <w:t>ermöglicht wird,</w:t>
      </w:r>
      <w:r>
        <w:t xml:space="preserve"> und es werden Services </w:t>
      </w:r>
      <w:r w:rsidR="00471DD4">
        <w:t>implementiert,</w:t>
      </w:r>
      <w:r>
        <w:t xml:space="preserve"> welche die im Application Core definierten Interfaces verwenden.</w:t>
      </w:r>
    </w:p>
    <w:p w14:paraId="742B3004" w14:textId="337AA7AB" w:rsidR="002F4489" w:rsidRDefault="002F4489" w:rsidP="002F4489">
      <w:pPr>
        <w:pStyle w:val="Formatvorlage2"/>
      </w:pPr>
      <w:r>
        <w:t>Application</w:t>
      </w:r>
    </w:p>
    <w:p w14:paraId="30ED5EEB" w14:textId="390DB183" w:rsidR="00990DF4" w:rsidRDefault="00204AA5" w:rsidP="00990DF4">
      <w:pPr>
        <w:pStyle w:val="Main"/>
      </w:pPr>
      <w:r>
        <w:t xml:space="preserve">Das Application Projekt ist in dieser Applikation das Gegenstück zum User Interface in der Onion View. Im Application Projekt sind Controller, View Models und das Program.cs vorhanden. Die Controller kommunizieren mit der Infrastructure, um Daten zu manipulieren, die View Models sind </w:t>
      </w:r>
      <w:r w:rsidR="00EC22E3">
        <w:t>Klassen,</w:t>
      </w:r>
      <w:r>
        <w:t xml:space="preserve"> welche nur diese Informationen </w:t>
      </w:r>
      <w:r w:rsidR="00471DD4">
        <w:t>enthalten,</w:t>
      </w:r>
      <w:r>
        <w:t xml:space="preserve"> welche während der Laufzeit der Applikation auch wirklich benötigt werden. </w:t>
      </w:r>
    </w:p>
    <w:p w14:paraId="58DF63EA" w14:textId="44B7D016" w:rsidR="00204AA5" w:rsidRPr="00990DF4" w:rsidRDefault="00204AA5" w:rsidP="00990DF4">
      <w:pPr>
        <w:pStyle w:val="Main"/>
      </w:pPr>
      <w:r>
        <w:t>Die Konfiguration der ganzen Applikation findet im Program.cs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2E98433B" w:rsidR="00653AAE" w:rsidRDefault="00653AAE" w:rsidP="00653AAE">
      <w:pPr>
        <w:pStyle w:val="Main"/>
      </w:pPr>
      <w:r>
        <w:t xml:space="preserve">Bei NSubstitute handelt es sich um ein NuGet </w:t>
      </w:r>
      <w:r w:rsidR="00EC22E3">
        <w:t>Package,</w:t>
      </w:r>
      <w:r>
        <w:t xml:space="preserv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72B09E57" w:rsidR="00653AAE" w:rsidRPr="00653AAE" w:rsidRDefault="00653AAE" w:rsidP="00653AAE">
      <w:pPr>
        <w:pStyle w:val="Main"/>
      </w:pPr>
      <w:r>
        <w:t xml:space="preserve">Mit diesen beiden Zeilen wurde </w:t>
      </w:r>
      <w:r w:rsidR="00EC22E3">
        <w:t>definiert,</w:t>
      </w:r>
      <w:r>
        <w:t xml:space="preserve"> dass die Add Methode der calculator Instanz des Interface ICalculator mit den Eingabewerten 1 und 2 immer 3 </w:t>
      </w:r>
      <w:r w:rsidR="00471DD4">
        <w:t>zurückgibt</w:t>
      </w:r>
      <w:r>
        <w: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r>
        <w:rPr>
          <w:lang w:val="en-US"/>
        </w:rPr>
        <w:lastRenderedPageBreak/>
        <w:t>Klassendiagramm</w:t>
      </w:r>
    </w:p>
    <w:p w14:paraId="272EEC42" w14:textId="4C4A4C99" w:rsidR="00D26C19" w:rsidRDefault="00D26C19" w:rsidP="00D26C19">
      <w:pPr>
        <w:pStyle w:val="Main"/>
      </w:pPr>
      <w:r w:rsidRPr="00D26C19">
        <w:t>Das Klassendiagramm ist in d</w:t>
      </w:r>
      <w:r>
        <w:t xml:space="preserve">as Application und das Core Projekt aufgeteilt. Das Application Projekt verwendet ViewModels welche nur über die nötigsten Daten verfügen und in die Core Entitäten umgewandelt werden. Die Core Entitäten andererseits enthalten alle </w:t>
      </w:r>
      <w:r w:rsidR="00E8119F">
        <w:t>Felder,</w:t>
      </w:r>
      <w:r>
        <w:t xml:space="preserve"> welche auch auf der Datenbank vorkommen, selbst wenn diese für die IPA irrelevant sind.</w:t>
      </w:r>
    </w:p>
    <w:p w14:paraId="76328E1A" w14:textId="6708ADE0" w:rsidR="00E8119F" w:rsidRPr="00D26C19" w:rsidRDefault="00E8119F" w:rsidP="00D26C19">
      <w:pPr>
        <w:pStyle w:val="Main"/>
      </w:pPr>
      <w:r>
        <w:t>In diesem ersten Diagramm sind lediglich die Objekte vorhanden, mit welchen Datenmanipulation stattfindet. TODO</w:t>
      </w:r>
    </w:p>
    <w:p w14:paraId="57209CC2" w14:textId="0470543F" w:rsidR="00E8119F" w:rsidRDefault="00D43F49" w:rsidP="001C16D4">
      <w:pPr>
        <w:pStyle w:val="Main"/>
      </w:pPr>
      <w:r>
        <w:rPr>
          <w:noProof/>
        </w:rPr>
        <w:drawing>
          <wp:inline distT="0" distB="0" distL="0" distR="0" wp14:anchorId="25F7BF92" wp14:editId="058F1FDC">
            <wp:extent cx="6105525" cy="4543425"/>
            <wp:effectExtent l="0" t="0" r="9525" b="9525"/>
            <wp:docPr id="109844689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4543425"/>
                    </a:xfrm>
                    <a:prstGeom prst="rect">
                      <a:avLst/>
                    </a:prstGeom>
                    <a:noFill/>
                    <a:ln>
                      <a:noFill/>
                    </a:ln>
                  </pic:spPr>
                </pic:pic>
              </a:graphicData>
            </a:graphic>
          </wp:inline>
        </w:drawing>
      </w:r>
    </w:p>
    <w:p w14:paraId="77A1B0A7" w14:textId="6A969186" w:rsidR="00805EA8" w:rsidRDefault="00805EA8" w:rsidP="00805EA8">
      <w:pPr>
        <w:pStyle w:val="Beschriftung"/>
      </w:pPr>
      <w:r>
        <w:t>Abbildung 7.4</w:t>
      </w:r>
      <w:r>
        <w:tab/>
      </w:r>
      <w:r>
        <w:tab/>
        <w:t>Klassendiagramm</w:t>
      </w:r>
    </w:p>
    <w:p w14:paraId="18135F51" w14:textId="6A9AA674" w:rsidR="00BC2549" w:rsidRPr="00D26C19" w:rsidRDefault="00BC2549" w:rsidP="00E8119F">
      <w:pPr>
        <w:pStyle w:val="Formatvorlage2"/>
        <w:numPr>
          <w:ilvl w:val="0"/>
          <w:numId w:val="0"/>
        </w:numPr>
        <w:ind w:left="720" w:hanging="720"/>
      </w:pPr>
      <w:r w:rsidRPr="00D26C19">
        <w:br w:type="page"/>
      </w:r>
    </w:p>
    <w:p w14:paraId="23FC9089" w14:textId="77777777" w:rsidR="00754878" w:rsidRDefault="00754878" w:rsidP="00144A81">
      <w:pPr>
        <w:pStyle w:val="Ebene2"/>
      </w:pPr>
      <w:r>
        <w:lastRenderedPageBreak/>
        <w:t>Entwicklung</w:t>
      </w:r>
    </w:p>
    <w:p w14:paraId="043E1AFC" w14:textId="77777777" w:rsidR="00754878" w:rsidRDefault="00754878" w:rsidP="00754878">
      <w:pPr>
        <w:pStyle w:val="Formatvorlage1"/>
      </w:pPr>
      <w:r>
        <w:t>Erweiterung der Datenbank</w:t>
      </w:r>
    </w:p>
    <w:p w14:paraId="5D9DF010" w14:textId="77777777" w:rsidR="00754878" w:rsidRDefault="00754878" w:rsidP="00754878">
      <w:pPr>
        <w:pStyle w:val="Main"/>
      </w:pPr>
      <w:r>
        <w:t>Die Datenbank wurde um die Tabelle «T_WHITELIST» erweitert. Die Applikation entscheidet auf Grund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Default="00754878" w:rsidP="00754878">
      <w:pPr>
        <w:pStyle w:val="Main"/>
      </w:pPr>
    </w:p>
    <w:p w14:paraId="632ED24E" w14:textId="19C3E636" w:rsidR="00754878" w:rsidRPr="005F48D7" w:rsidRDefault="00754878" w:rsidP="00754878">
      <w:pPr>
        <w:pStyle w:val="Main"/>
      </w:pPr>
      <w:r>
        <w:t xml:space="preserve">Des Weiteren wurde die «T_LEISTUNGSERFASSUNG» Tabelle um die Spalte «LEI_JIRA_BUCHUNG_ID» erweitert. In dieser Spalte erfasst der Jira Synchronizer die Id der Zeiterfassung wie sie von Jira importiert wurde und vergleicht Imports mit bereits vorhandenen Einträgen, um sicher zu stellen, dass kein Eintrag zweimal importiert und in der Datenbank eingefügt wird. </w:t>
      </w:r>
    </w:p>
    <w:p w14:paraId="6A8176A4" w14:textId="25E4B606" w:rsidR="00754878" w:rsidRDefault="0079615E" w:rsidP="00754878">
      <w:pPr>
        <w:pStyle w:val="Formatvorlage1"/>
      </w:pPr>
      <w:r w:rsidRPr="00D26C19">
        <w:t xml:space="preserve"> </w:t>
      </w:r>
      <w:bookmarkStart w:id="44" w:name="_Toc161903167"/>
      <w:r w:rsidR="00754878">
        <w:t>Klassen Realisierung</w:t>
      </w:r>
    </w:p>
    <w:p w14:paraId="5CD3CAA1" w14:textId="20E178BB" w:rsidR="00754878" w:rsidRDefault="00754878" w:rsidP="00754878">
      <w:pPr>
        <w:pStyle w:val="Main"/>
      </w:pPr>
      <w:r>
        <w:t>Die im Klassendiagramm enthaltenen Klassen wurden in die Applikation eingebaut. Als erstes wurden die Entitäten im Core 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 Projekt wurde ausserdem das ViewModel erstellt.</w:t>
      </w:r>
    </w:p>
    <w:p w14:paraId="6150A9AF" w14:textId="4AE2C800" w:rsidR="00FC5191" w:rsidRDefault="00FC5191" w:rsidP="00FC5191">
      <w:pPr>
        <w:pStyle w:val="Formatvorlage1"/>
      </w:pPr>
      <w:r>
        <w:t>Jira REST API</w:t>
      </w:r>
    </w:p>
    <w:p w14:paraId="33F653D4" w14:textId="153BF81F" w:rsidR="00FC5191" w:rsidRDefault="00FC5191" w:rsidP="00FC5191">
      <w:pPr>
        <w:pStyle w:val="Main"/>
      </w:pPr>
      <w:r>
        <w:t>Die Jira REST API verfügt über eine äusserst detaillierte Dokumentation, welcher leicht entnommen werden konnte, wie einzelne Projekte angesteuert werden konnten.</w:t>
      </w:r>
      <w:r>
        <w:rPr>
          <w:sz w:val="18"/>
          <w:szCs w:val="16"/>
        </w:rPr>
        <w:t>[5]</w:t>
      </w:r>
      <w:r>
        <w:t xml:space="preserve"> Einige Projekte wurden schliesslich in der «T_WHITELIST» Tabelle der Datenbank auf beliebige anonymisierte LEIS Konten gemappt. Dabei wurde einfach der Name des Jira Projektes in der Spalte «WHL_JIRA_PROJECT_NAME» hinterlegt und die Id eines «T_PROJEKT» Eintrages in der Spalte «WHL_PRJ_ID». Im weiteren Programmieren wird das dazu führen, dass die Tabelle «T_WHITELIST» abgefragt werden kann, </w:t>
      </w:r>
      <w:r w:rsidR="00BD3286">
        <w:t>Projekte,</w:t>
      </w:r>
      <w:r>
        <w:t xml:space="preserve"> welche auf dieser Tabelle vorhanden sind von der Jira REST API importiert werden können, und </w:t>
      </w:r>
      <w:r w:rsidR="00E21E71">
        <w:t>Leistungen,</w:t>
      </w:r>
      <w:r>
        <w:t xml:space="preserve"> welche darauf verbucht sind in der LEIS Datenbank auf dem entsprechenden Projekt verbucht werden können. </w:t>
      </w:r>
    </w:p>
    <w:p w14:paraId="2C27154C" w14:textId="77777777" w:rsidR="00BD3286" w:rsidRDefault="00BD3286" w:rsidP="00FC5191">
      <w:pPr>
        <w:pStyle w:val="Main"/>
      </w:pPr>
    </w:p>
    <w:p w14:paraId="3A1F8AFD" w14:textId="188B4574" w:rsidR="00BD3286" w:rsidRDefault="00BD3286" w:rsidP="00FC5191">
      <w:pPr>
        <w:pStyle w:val="Main"/>
      </w:pPr>
      <w:r>
        <w:t>In einem nächsten Schritt wurde ein Atlassian API Token für die IPA namens «</w:t>
      </w:r>
      <w:r>
        <w:t>Jira_REST_API_Token_IPA</w:t>
      </w:r>
      <w:r>
        <w:t xml:space="preserve">» generiert </w:t>
      </w:r>
      <w:r>
        <w:rPr>
          <w:sz w:val="18"/>
          <w:szCs w:val="16"/>
        </w:rPr>
        <w:t>[6]</w:t>
      </w:r>
      <w:r>
        <w:t xml:space="preserve">. Da der </w:t>
      </w:r>
      <w:r w:rsidR="00E21E71">
        <w:t>API-Token</w:t>
      </w:r>
      <w:r>
        <w:t xml:space="preserve"> nur ein einziges </w:t>
      </w:r>
      <w:r w:rsidR="00E21E71">
        <w:t>Mal</w:t>
      </w:r>
      <w:r>
        <w:t xml:space="preserve"> angezeigt wird, wurde dieser im Projektordner zwischengespeichert, jedoch wurde das File mit dem Inhalt des Tokens in ein .gitignore File aufgenommen, damit dieser Token nicht öffentlich ersichtlich ist.</w:t>
      </w:r>
    </w:p>
    <w:p w14:paraId="1F1FB33C" w14:textId="1762F791" w:rsidR="005C7D3A" w:rsidRDefault="005C7D3A" w:rsidP="005C7D3A">
      <w:pPr>
        <w:pStyle w:val="Formatvorlage1"/>
      </w:pPr>
      <w:r>
        <w:t>Logging</w:t>
      </w:r>
    </w:p>
    <w:p w14:paraId="4ACEF9A1" w14:textId="22700B9E" w:rsidR="005C7D3A" w:rsidRDefault="005C7D3A" w:rsidP="005C7D3A">
      <w:pPr>
        <w:pStyle w:val="Formatvorlage2"/>
      </w:pPr>
      <w:r>
        <w:t>Log Codes</w:t>
      </w:r>
    </w:p>
    <w:p w14:paraId="557A9D83" w14:textId="4D97ED35" w:rsidR="005C7D3A" w:rsidRPr="005C7D3A" w:rsidRDefault="005C7D3A" w:rsidP="005C7D3A">
      <w:pPr>
        <w:pStyle w:val="Main"/>
      </w:pPr>
      <w:r w:rsidRPr="005C7D3A">
        <w:t>// TODO: LogCategory von Applikation hie</w:t>
      </w:r>
      <w:r>
        <w:t>r rein</w:t>
      </w:r>
    </w:p>
    <w:p w14:paraId="21D7023A" w14:textId="69408028" w:rsidR="00D85C55" w:rsidRPr="00934854" w:rsidRDefault="00CE04A1" w:rsidP="00144A81">
      <w:pPr>
        <w:pStyle w:val="Ebene2"/>
      </w:pPr>
      <w:r w:rsidRPr="00934854">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043E4650" w:rsidR="005D2B72" w:rsidRDefault="005D2B72" w:rsidP="00D91D70">
      <w:pPr>
        <w:pStyle w:val="Main"/>
        <w:rPr>
          <w:color w:val="00B050"/>
        </w:rPr>
      </w:pPr>
      <w:r>
        <w:rPr>
          <w:color w:val="00B050"/>
        </w:rPr>
        <w:t>[Beschreibe: Warum ist Testing wichtig]</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lastRenderedPageBreak/>
        <w:t>Umfeld</w:t>
      </w:r>
      <w:bookmarkEnd w:id="46"/>
    </w:p>
    <w:p w14:paraId="2D3EEDCE" w14:textId="3E8EF058" w:rsidR="001E25CC" w:rsidRPr="006E5022" w:rsidRDefault="001E25CC" w:rsidP="001E25CC">
      <w:pPr>
        <w:pStyle w:val="Main"/>
      </w:pPr>
    </w:p>
    <w:p w14:paraId="6235C071" w14:textId="096695B3" w:rsidR="001E25CC" w:rsidRDefault="001E25CC" w:rsidP="00A77728">
      <w:pPr>
        <w:pStyle w:val="Formatvorlage2"/>
      </w:pPr>
      <w:bookmarkStart w:id="47" w:name="_Toc161903170"/>
      <w:r>
        <w:t>Testanlage</w:t>
      </w:r>
      <w:bookmarkEnd w:id="47"/>
    </w:p>
    <w:p w14:paraId="43248944" w14:textId="77777777" w:rsidR="001E25CC" w:rsidRPr="005327D8" w:rsidRDefault="001E25CC" w:rsidP="001E25CC">
      <w:pPr>
        <w:pStyle w:val="Main"/>
      </w:pPr>
    </w:p>
    <w:p w14:paraId="3E93DC0D" w14:textId="0999A134" w:rsidR="00ED3A19" w:rsidRDefault="001E25CC" w:rsidP="00A77728">
      <w:pPr>
        <w:pStyle w:val="Formatvorlage2"/>
      </w:pPr>
      <w:bookmarkStart w:id="48" w:name="_Toc161903171"/>
      <w:r>
        <w:t>Mittel und Methoden</w:t>
      </w:r>
      <w:bookmarkEnd w:id="48"/>
    </w:p>
    <w:p w14:paraId="5977AF2E" w14:textId="132D99DE" w:rsidR="001E25CC" w:rsidRDefault="001E25CC" w:rsidP="00897F08">
      <w:pPr>
        <w:pStyle w:val="Main"/>
        <w:tabs>
          <w:tab w:val="left" w:pos="2268"/>
        </w:tabs>
      </w:pPr>
    </w:p>
    <w:p w14:paraId="57748601" w14:textId="26997B76" w:rsidR="00AF7C71" w:rsidRDefault="00AF7C71" w:rsidP="00A77728">
      <w:pPr>
        <w:pStyle w:val="Formatvorlage1"/>
      </w:pPr>
      <w:bookmarkStart w:id="49" w:name="_Toc161903172"/>
      <w:r>
        <w:t>Testdrehbuch</w:t>
      </w:r>
      <w:bookmarkEnd w:id="49"/>
    </w:p>
    <w:p w14:paraId="113370A8" w14:textId="1E3C475C" w:rsidR="00AF7C71" w:rsidRPr="005D2B72" w:rsidRDefault="005D2B72" w:rsidP="00897F08">
      <w:pPr>
        <w:pStyle w:val="Main"/>
        <w:tabs>
          <w:tab w:val="left" w:pos="2268"/>
        </w:tabs>
        <w:rPr>
          <w:color w:val="00B050"/>
        </w:rPr>
      </w:pPr>
      <w:r w:rsidRPr="005D2B72">
        <w:rPr>
          <w:color w:val="00B050"/>
        </w:rPr>
        <w:t>[Was muss getestet werden]</w:t>
      </w:r>
    </w:p>
    <w:p w14:paraId="098A4774" w14:textId="77777777" w:rsidR="005D2B72" w:rsidRDefault="005D2B72" w:rsidP="00897F08">
      <w:pPr>
        <w:pStyle w:val="Main"/>
        <w:tabs>
          <w:tab w:val="left" w:pos="2268"/>
        </w:tabs>
      </w:pPr>
    </w:p>
    <w:p w14:paraId="479F2D6B" w14:textId="118940A3" w:rsidR="001E25CC" w:rsidRDefault="00D91D70" w:rsidP="00A77728">
      <w:pPr>
        <w:pStyle w:val="Formatvorlage1"/>
      </w:pPr>
      <w:bookmarkStart w:id="50" w:name="_Toc161903173"/>
      <w:r>
        <w:t>Testprotokoll</w:t>
      </w:r>
      <w:bookmarkEnd w:id="50"/>
    </w:p>
    <w:p w14:paraId="12138B72" w14:textId="6F657D7D" w:rsidR="001E25CC" w:rsidRPr="005D2B72" w:rsidRDefault="005D2B72" w:rsidP="00897F08">
      <w:pPr>
        <w:pStyle w:val="Main"/>
        <w:tabs>
          <w:tab w:val="left" w:pos="2268"/>
        </w:tabs>
        <w:rPr>
          <w:color w:val="00B050"/>
        </w:rPr>
      </w:pPr>
      <w:r w:rsidRPr="005D2B72">
        <w:rPr>
          <w:color w:val="00B050"/>
        </w:rPr>
        <w:t>[Durchführung der «Drehbuch-Tests» mit Resultat]</w:t>
      </w:r>
    </w:p>
    <w:p w14:paraId="07F93E81" w14:textId="77777777" w:rsidR="005D2B72" w:rsidRDefault="005D2B72" w:rsidP="00897F08">
      <w:pPr>
        <w:pStyle w:val="Main"/>
        <w:tabs>
          <w:tab w:val="left" w:pos="2268"/>
        </w:tabs>
      </w:pPr>
    </w:p>
    <w:p w14:paraId="6CA1D27F" w14:textId="4DA8611C" w:rsidR="002D46B8" w:rsidRPr="005D2B72" w:rsidRDefault="00ED3A19" w:rsidP="00A77728">
      <w:pPr>
        <w:pStyle w:val="Formatvorlage2"/>
      </w:pPr>
      <w:bookmarkStart w:id="51" w:name="_Toc161903174"/>
      <w:r>
        <w:t>Unit-Tests</w:t>
      </w:r>
      <w:bookmarkEnd w:id="51"/>
    </w:p>
    <w:p w14:paraId="1A8244FB" w14:textId="43AA74AE" w:rsidR="00ED3A19" w:rsidRPr="005D2B72" w:rsidRDefault="005D2B72" w:rsidP="00ED3A19">
      <w:pPr>
        <w:pStyle w:val="Main"/>
        <w:tabs>
          <w:tab w:val="left" w:pos="2268"/>
        </w:tabs>
        <w:rPr>
          <w:color w:val="00B050"/>
        </w:rPr>
      </w:pPr>
      <w:r w:rsidRPr="005D2B72">
        <w:rPr>
          <w:color w:val="00B050"/>
        </w:rPr>
        <w:t>[Automatisierte Tests einzelner Komponenten]</w:t>
      </w:r>
    </w:p>
    <w:p w14:paraId="6D72ED66" w14:textId="77777777" w:rsidR="005D2B72" w:rsidRPr="00ED3A19" w:rsidRDefault="005D2B72" w:rsidP="00ED3A19">
      <w:pPr>
        <w:pStyle w:val="Main"/>
        <w:tabs>
          <w:tab w:val="left" w:pos="2268"/>
        </w:tabs>
      </w:pPr>
    </w:p>
    <w:p w14:paraId="67FE9D68" w14:textId="106A9DAB" w:rsidR="00D91D70" w:rsidRDefault="00ED3A19" w:rsidP="00A77728">
      <w:pPr>
        <w:pStyle w:val="Formatvorlage2"/>
      </w:pPr>
      <w:bookmarkStart w:id="52" w:name="_Toc161903175"/>
      <w:r>
        <w:t>Abnahmetests</w:t>
      </w:r>
      <w:bookmarkEnd w:id="52"/>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3" w:name="_Toc161903176"/>
      <w:r>
        <w:t>Testreport</w:t>
      </w:r>
      <w:bookmarkEnd w:id="53"/>
    </w:p>
    <w:p w14:paraId="205FEB16" w14:textId="08EB1AC6" w:rsidR="00DC06B6" w:rsidRDefault="00D421C5" w:rsidP="00A77728">
      <w:pPr>
        <w:pStyle w:val="Formatvorlage2"/>
      </w:pPr>
      <w:bookmarkStart w:id="54" w:name="_Toc161903177"/>
      <w:r>
        <w:t>Resultatübersicht</w:t>
      </w:r>
      <w:bookmarkEnd w:id="54"/>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5" w:name="_Toc161903178"/>
      <w:r>
        <w:rPr>
          <w:rStyle w:val="MainZchn"/>
          <w:rFonts w:ascii="Minion" w:hAnsi="Minion"/>
          <w:sz w:val="32"/>
        </w:rPr>
        <w:t>Auswertung</w:t>
      </w:r>
      <w:bookmarkEnd w:id="55"/>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6" w:name="_Toc161903179"/>
      <w:r w:rsidR="00CE04A1" w:rsidRPr="00934854">
        <w:t>Schlusswort</w:t>
      </w:r>
      <w:bookmarkEnd w:id="56"/>
    </w:p>
    <w:p w14:paraId="6C1ED2AD" w14:textId="0C34A10E" w:rsidR="00104774" w:rsidRDefault="00104774" w:rsidP="00A77728">
      <w:pPr>
        <w:pStyle w:val="Formatvorlage1"/>
      </w:pPr>
      <w:bookmarkStart w:id="57" w:name="_Toc161903180"/>
      <w:r w:rsidRPr="00934854">
        <w:t>Fazit</w:t>
      </w:r>
      <w:bookmarkEnd w:id="57"/>
    </w:p>
    <w:p w14:paraId="27EE0FA6" w14:textId="2FBFBBE3" w:rsidR="005D5F2C" w:rsidRPr="002C5DB3" w:rsidRDefault="00E7092B" w:rsidP="005D5F2C">
      <w:pPr>
        <w:pStyle w:val="Main"/>
        <w:rPr>
          <w:color w:val="00B050"/>
        </w:rPr>
      </w:pPr>
      <w:r w:rsidRPr="002C5DB3">
        <w:rPr>
          <w:color w:val="00B050"/>
        </w:rPr>
        <w:t>[Kritisch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8" w:name="_Toc161903181"/>
      <w:r w:rsidRPr="00934854">
        <w:t>Projektplanung</w:t>
      </w:r>
      <w:bookmarkEnd w:id="58"/>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9" w:name="_Toc161903182"/>
      <w:r>
        <w:t>Zeitplanung</w:t>
      </w:r>
      <w:bookmarkEnd w:id="59"/>
    </w:p>
    <w:p w14:paraId="6DF01054" w14:textId="77777777" w:rsidR="00ED3565" w:rsidRDefault="00ED3565" w:rsidP="00ED3565">
      <w:pPr>
        <w:pStyle w:val="Main"/>
      </w:pPr>
    </w:p>
    <w:p w14:paraId="6B781CC9" w14:textId="16999F1B" w:rsidR="00ED3565" w:rsidRDefault="00ED3565" w:rsidP="00A77728">
      <w:pPr>
        <w:pStyle w:val="Formatvorlage3"/>
      </w:pPr>
      <w:bookmarkStart w:id="60" w:name="_Toc161903183"/>
      <w:r>
        <w:t>Projektmethode</w:t>
      </w:r>
      <w:bookmarkEnd w:id="60"/>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61" w:name="_Toc161903184"/>
      <w:r w:rsidRPr="00934854">
        <w:t>Implementation</w:t>
      </w:r>
      <w:bookmarkEnd w:id="61"/>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62" w:name="_Toc161903185"/>
      <w:r w:rsidRPr="00934854">
        <w:t>Dokumentation</w:t>
      </w:r>
      <w:bookmarkEnd w:id="62"/>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3" w:name="_Toc161903186"/>
      <w:r w:rsidRPr="00934854">
        <w:t>Testing</w:t>
      </w:r>
      <w:bookmarkEnd w:id="63"/>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4" w:name="_Toc161903187"/>
      <w:r w:rsidRPr="00934854">
        <w:t>Nächste Schritte</w:t>
      </w:r>
      <w:bookmarkEnd w:id="64"/>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5" w:name="_Toc161903188"/>
      <w:r w:rsidRPr="00934854">
        <w:t>Verzeichnisse</w:t>
      </w:r>
      <w:bookmarkEnd w:id="65"/>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23"/>
          <w:footerReference w:type="default" r:id="rId24"/>
          <w:headerReference w:type="first" r:id="rId25"/>
          <w:footerReference w:type="first" r:id="rId26"/>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6" w:name="_Toc161903189"/>
      <w:r w:rsidR="00104774" w:rsidRPr="00934854">
        <w:t>Glossar</w:t>
      </w:r>
      <w:bookmarkEnd w:id="66"/>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0D666B" w14:paraId="307E9955" w14:textId="77777777" w:rsidTr="0088726B">
        <w:tc>
          <w:tcPr>
            <w:tcW w:w="1985" w:type="dxa"/>
          </w:tcPr>
          <w:p w14:paraId="65939FC7" w14:textId="13ECE978" w:rsidR="0088726B" w:rsidRPr="000D666B" w:rsidRDefault="000D666B" w:rsidP="0088726B">
            <w:pPr>
              <w:pStyle w:val="Main"/>
              <w:tabs>
                <w:tab w:val="left" w:pos="1134"/>
              </w:tabs>
              <w:spacing w:line="276" w:lineRule="auto"/>
              <w:rPr>
                <w:b/>
              </w:rPr>
            </w:pPr>
            <w:r w:rsidRPr="000D666B">
              <w:rPr>
                <w:b/>
              </w:rPr>
              <w:t>Agricola</w:t>
            </w:r>
          </w:p>
        </w:tc>
        <w:tc>
          <w:tcPr>
            <w:tcW w:w="7643" w:type="dxa"/>
          </w:tcPr>
          <w:p w14:paraId="6B6583CF" w14:textId="4053B7E3" w:rsidR="0088726B" w:rsidRPr="000D666B" w:rsidRDefault="001A0E08" w:rsidP="0088726B">
            <w:pPr>
              <w:pStyle w:val="Main"/>
              <w:tabs>
                <w:tab w:val="left" w:pos="1134"/>
              </w:tabs>
              <w:spacing w:line="240" w:lineRule="auto"/>
            </w:pPr>
            <w:r>
              <w:t>Agricola bezeichnet d</w:t>
            </w:r>
            <w:r w:rsidR="000D666B" w:rsidRPr="000D666B">
              <w:rPr>
                <w:rFonts w:cs="Arial"/>
                <w:color w:val="383737"/>
                <w:shd w:val="clear" w:color="auto" w:fill="FFFFFF"/>
              </w:rPr>
              <w:t>as Agrarinformationssystem für Direktzahlungen folgender zwölf Kantone: Aargau, Appenzell Ausserhoden, Appenzell Innerhoden, Glarus, Graubünden, Nidwalden, Obwalden, Schwyz, St. Gallen, Tessin, Uri, Zürich</w:t>
            </w:r>
          </w:p>
        </w:tc>
      </w:tr>
      <w:tr w:rsidR="000D666B" w:rsidRPr="00934854" w14:paraId="7CD1638C" w14:textId="77777777" w:rsidTr="0088726B">
        <w:tc>
          <w:tcPr>
            <w:tcW w:w="1985" w:type="dxa"/>
          </w:tcPr>
          <w:p w14:paraId="47EBF777" w14:textId="1E4B5195" w:rsidR="000D666B" w:rsidRDefault="000D666B" w:rsidP="0088726B">
            <w:pPr>
              <w:pStyle w:val="Main"/>
              <w:tabs>
                <w:tab w:val="left" w:pos="1134"/>
              </w:tabs>
              <w:spacing w:line="276" w:lineRule="auto"/>
              <w:rPr>
                <w:b/>
              </w:rPr>
            </w:pPr>
            <w:r>
              <w:rPr>
                <w:b/>
              </w:rPr>
              <w:t>API</w:t>
            </w:r>
          </w:p>
        </w:tc>
        <w:tc>
          <w:tcPr>
            <w:tcW w:w="7643" w:type="dxa"/>
          </w:tcPr>
          <w:p w14:paraId="42817E27" w14:textId="1B5805F9" w:rsidR="000D666B" w:rsidRDefault="000D666B" w:rsidP="0088726B">
            <w:pPr>
              <w:pStyle w:val="Main"/>
              <w:tabs>
                <w:tab w:val="left" w:pos="1134"/>
              </w:tabs>
              <w:spacing w:line="240" w:lineRule="auto"/>
            </w:pPr>
            <w:r>
              <w:t xml:space="preserve">Eine API (Application Programming Interface) ist ein Mittel mit welchem man mit externen Systemen interagieren kann. </w:t>
            </w:r>
          </w:p>
        </w:tc>
      </w:tr>
      <w:tr w:rsidR="000D666B" w:rsidRPr="00934854" w14:paraId="21047D9A" w14:textId="77777777" w:rsidTr="0088726B">
        <w:tc>
          <w:tcPr>
            <w:tcW w:w="1985" w:type="dxa"/>
          </w:tcPr>
          <w:p w14:paraId="694D7C27" w14:textId="19FE7387" w:rsidR="000D666B" w:rsidRDefault="000D666B" w:rsidP="0088726B">
            <w:pPr>
              <w:pStyle w:val="Main"/>
              <w:tabs>
                <w:tab w:val="left" w:pos="1134"/>
              </w:tabs>
              <w:spacing w:line="276" w:lineRule="auto"/>
              <w:rPr>
                <w:b/>
              </w:rPr>
            </w:pPr>
            <w:r>
              <w:rPr>
                <w:b/>
              </w:rPr>
              <w:t>API-Token</w:t>
            </w:r>
          </w:p>
        </w:tc>
        <w:tc>
          <w:tcPr>
            <w:tcW w:w="7643" w:type="dxa"/>
          </w:tcPr>
          <w:p w14:paraId="5CA0D47C" w14:textId="178BCD45" w:rsidR="000D666B" w:rsidRDefault="000D666B" w:rsidP="0088726B">
            <w:pPr>
              <w:pStyle w:val="Main"/>
              <w:tabs>
                <w:tab w:val="left" w:pos="1134"/>
              </w:tabs>
              <w:spacing w:line="240" w:lineRule="auto"/>
            </w:pPr>
            <w:r>
              <w:t>Ein API-Token ist eine alphanumerische Zeichenfolge mit welchen der Zugriff auf eine API gesteuert werden kann.</w:t>
            </w:r>
          </w:p>
        </w:tc>
      </w:tr>
      <w:tr w:rsidR="00DC60CA" w:rsidRPr="000D666B" w14:paraId="065EF79C" w14:textId="77777777" w:rsidTr="0088726B">
        <w:tc>
          <w:tcPr>
            <w:tcW w:w="1985" w:type="dxa"/>
          </w:tcPr>
          <w:p w14:paraId="29BFBEB6" w14:textId="2B65ACA6" w:rsidR="00DC60CA" w:rsidRDefault="000D666B" w:rsidP="00471DD4">
            <w:pPr>
              <w:pStyle w:val="Main"/>
              <w:tabs>
                <w:tab w:val="left" w:pos="1134"/>
              </w:tabs>
              <w:spacing w:line="276" w:lineRule="auto"/>
              <w:jc w:val="left"/>
              <w:rPr>
                <w:b/>
              </w:rPr>
            </w:pPr>
            <w:r>
              <w:rPr>
                <w:b/>
              </w:rPr>
              <w:t>Arrange, Act, Assert</w:t>
            </w:r>
          </w:p>
        </w:tc>
        <w:tc>
          <w:tcPr>
            <w:tcW w:w="7643" w:type="dxa"/>
          </w:tcPr>
          <w:p w14:paraId="3C042728" w14:textId="4B125356" w:rsidR="00DC60CA" w:rsidRPr="000D666B" w:rsidRDefault="000D666B" w:rsidP="0088726B">
            <w:pPr>
              <w:pStyle w:val="Main"/>
              <w:tabs>
                <w:tab w:val="left" w:pos="1134"/>
              </w:tabs>
              <w:spacing w:line="240" w:lineRule="auto"/>
            </w:pPr>
            <w:r w:rsidRPr="000D666B">
              <w:t>Arrange, Act, Assert sind die</w:t>
            </w:r>
            <w:r>
              <w:t xml:space="preserv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0D666B" w14:paraId="29033F08" w14:textId="77777777" w:rsidTr="0088726B">
        <w:tc>
          <w:tcPr>
            <w:tcW w:w="1985" w:type="dxa"/>
          </w:tcPr>
          <w:p w14:paraId="5D4264C7" w14:textId="6231ED87" w:rsidR="000D666B" w:rsidRPr="000D666B" w:rsidRDefault="000D666B" w:rsidP="0088726B">
            <w:pPr>
              <w:pStyle w:val="Main"/>
              <w:tabs>
                <w:tab w:val="left" w:pos="1134"/>
              </w:tabs>
              <w:spacing w:line="276" w:lineRule="auto"/>
              <w:rPr>
                <w:b/>
              </w:rPr>
            </w:pPr>
            <w:r>
              <w:rPr>
                <w:b/>
              </w:rPr>
              <w:t>Branch</w:t>
            </w:r>
          </w:p>
        </w:tc>
        <w:tc>
          <w:tcPr>
            <w:tcW w:w="7643" w:type="dxa"/>
          </w:tcPr>
          <w:p w14:paraId="57210680" w14:textId="74A66F09" w:rsidR="000D666B" w:rsidRPr="000D666B" w:rsidRDefault="000D666B" w:rsidP="0088726B">
            <w:pPr>
              <w:pStyle w:val="Main"/>
              <w:tabs>
                <w:tab w:val="left" w:pos="1134"/>
              </w:tabs>
              <w:spacing w:line="240" w:lineRule="auto"/>
            </w:pPr>
            <w:r>
              <w:t xml:space="preserve">In Git werden sogenannte branches verwendet. Branches erlauben es Entwicklern gleichzeitig an einer Applikation zu arbeiten, ohne sich gegenseitig Daten zu überschreiben. Am Ende der Entwicklungszeit müssen alle Branches </w:t>
            </w:r>
            <w:r w:rsidR="001F4876">
              <w:t>vereint werden damit alle Anpassungen aller Entwickler im Endprodukt vorhanden sind.</w:t>
            </w:r>
          </w:p>
        </w:tc>
      </w:tr>
      <w:tr w:rsidR="000D666B" w:rsidRPr="000D666B" w14:paraId="73FBE296" w14:textId="77777777" w:rsidTr="0088726B">
        <w:tc>
          <w:tcPr>
            <w:tcW w:w="1985" w:type="dxa"/>
          </w:tcPr>
          <w:p w14:paraId="01FA9AE6" w14:textId="57E672CE" w:rsidR="000D666B" w:rsidRPr="000D666B" w:rsidRDefault="001F4876" w:rsidP="0088726B">
            <w:pPr>
              <w:pStyle w:val="Main"/>
              <w:tabs>
                <w:tab w:val="left" w:pos="1134"/>
              </w:tabs>
              <w:spacing w:line="276" w:lineRule="auto"/>
              <w:rPr>
                <w:b/>
              </w:rPr>
            </w:pPr>
            <w:r>
              <w:rPr>
                <w:b/>
              </w:rPr>
              <w:t>C#</w:t>
            </w:r>
          </w:p>
        </w:tc>
        <w:tc>
          <w:tcPr>
            <w:tcW w:w="7643" w:type="dxa"/>
          </w:tcPr>
          <w:p w14:paraId="06152367" w14:textId="1771EDD6" w:rsidR="000D666B" w:rsidRPr="000D666B" w:rsidRDefault="001F4876" w:rsidP="0088726B">
            <w:pPr>
              <w:pStyle w:val="Main"/>
              <w:tabs>
                <w:tab w:val="left" w:pos="1134"/>
              </w:tabs>
              <w:spacing w:line="240" w:lineRule="auto"/>
            </w:pPr>
            <w:r>
              <w:t>C# ist eine weit verbreitete, Objekt orientierte Programmiersprache.</w:t>
            </w:r>
          </w:p>
        </w:tc>
      </w:tr>
      <w:tr w:rsidR="000D666B" w:rsidRPr="001F4876" w14:paraId="62A308A4" w14:textId="77777777" w:rsidTr="0088726B">
        <w:tc>
          <w:tcPr>
            <w:tcW w:w="1985" w:type="dxa"/>
          </w:tcPr>
          <w:p w14:paraId="5F50B7B5" w14:textId="76D8F9CA" w:rsidR="000D666B" w:rsidRPr="000D666B" w:rsidRDefault="001F4876" w:rsidP="0088726B">
            <w:pPr>
              <w:pStyle w:val="Main"/>
              <w:tabs>
                <w:tab w:val="left" w:pos="1134"/>
              </w:tabs>
              <w:spacing w:line="276" w:lineRule="auto"/>
              <w:rPr>
                <w:b/>
              </w:rPr>
            </w:pPr>
            <w:r>
              <w:rPr>
                <w:b/>
              </w:rPr>
              <w:t>DevExtreme</w:t>
            </w:r>
          </w:p>
        </w:tc>
        <w:tc>
          <w:tcPr>
            <w:tcW w:w="7643" w:type="dxa"/>
          </w:tcPr>
          <w:p w14:paraId="36A492DD" w14:textId="2C47AF54" w:rsidR="000D666B" w:rsidRPr="001F4876" w:rsidRDefault="001F4876" w:rsidP="0088726B">
            <w:pPr>
              <w:pStyle w:val="Main"/>
              <w:tabs>
                <w:tab w:val="left" w:pos="1134"/>
              </w:tabs>
              <w:spacing w:line="240" w:lineRule="auto"/>
            </w:pPr>
            <w:r>
              <w:t>DevExtreme ist ein Framework, mit welchem das Programmieren eines Webbasierten Frondendes einer Applikation vereinfacht und um verschiedene Funktionen erweitert wird.</w:t>
            </w:r>
          </w:p>
        </w:tc>
      </w:tr>
      <w:tr w:rsidR="000D666B" w:rsidRPr="001F4876" w14:paraId="105529A5" w14:textId="77777777" w:rsidTr="0088726B">
        <w:tc>
          <w:tcPr>
            <w:tcW w:w="1985" w:type="dxa"/>
          </w:tcPr>
          <w:p w14:paraId="7C5487DD" w14:textId="4A5B9191" w:rsidR="000D666B" w:rsidRPr="001F4876" w:rsidRDefault="001F4876" w:rsidP="0088726B">
            <w:pPr>
              <w:pStyle w:val="Main"/>
              <w:tabs>
                <w:tab w:val="left" w:pos="1134"/>
              </w:tabs>
              <w:spacing w:line="276" w:lineRule="auto"/>
              <w:rPr>
                <w:b/>
              </w:rPr>
            </w:pPr>
            <w:r>
              <w:rPr>
                <w:b/>
              </w:rPr>
              <w:t>DTO</w:t>
            </w:r>
          </w:p>
        </w:tc>
        <w:tc>
          <w:tcPr>
            <w:tcW w:w="7643" w:type="dxa"/>
          </w:tcPr>
          <w:p w14:paraId="51ED1BED" w14:textId="65751614" w:rsidR="000D666B" w:rsidRPr="001F4876" w:rsidRDefault="001F4876" w:rsidP="0088726B">
            <w:pPr>
              <w:pStyle w:val="Main"/>
              <w:tabs>
                <w:tab w:val="left" w:pos="1134"/>
              </w:tabs>
              <w:spacing w:line="240" w:lineRule="auto"/>
            </w:pPr>
            <w:r w:rsidRPr="001F4876">
              <w:t>Ein DTO (Data Transfer Object) ist ei</w:t>
            </w:r>
            <w:r>
              <w:t>ne Art Klasse in welcher Daten gebündelt werden, sodass diese nur einmal abgefragt werden müssen und übertragen werden können.</w:t>
            </w:r>
          </w:p>
        </w:tc>
      </w:tr>
      <w:tr w:rsidR="000D666B" w:rsidRPr="001F4876" w14:paraId="12C34F63" w14:textId="77777777" w:rsidTr="0088726B">
        <w:tc>
          <w:tcPr>
            <w:tcW w:w="1985" w:type="dxa"/>
          </w:tcPr>
          <w:p w14:paraId="6BA4D35D" w14:textId="007EFD34" w:rsidR="000D666B" w:rsidRPr="001F4876" w:rsidRDefault="001F4876" w:rsidP="0088726B">
            <w:pPr>
              <w:pStyle w:val="Main"/>
              <w:tabs>
                <w:tab w:val="left" w:pos="1134"/>
              </w:tabs>
              <w:spacing w:line="276" w:lineRule="auto"/>
              <w:rPr>
                <w:b/>
              </w:rPr>
            </w:pPr>
            <w:r>
              <w:rPr>
                <w:b/>
              </w:rPr>
              <w:t>Entität / Entity</w:t>
            </w:r>
          </w:p>
        </w:tc>
        <w:tc>
          <w:tcPr>
            <w:tcW w:w="7643" w:type="dxa"/>
          </w:tcPr>
          <w:p w14:paraId="2D4D8A67" w14:textId="09C68ED0" w:rsidR="000D666B" w:rsidRPr="001F4876" w:rsidRDefault="001F4876" w:rsidP="0088726B">
            <w:pPr>
              <w:pStyle w:val="Main"/>
              <w:tabs>
                <w:tab w:val="left" w:pos="1134"/>
              </w:tabs>
              <w:spacing w:line="240" w:lineRule="auto"/>
            </w:pPr>
            <w:r>
              <w:t>Eine Entität ist ein Objekt mit eindeutig identifizierbaren und eigenständigen Daten.</w:t>
            </w:r>
          </w:p>
        </w:tc>
      </w:tr>
      <w:tr w:rsidR="000D666B" w:rsidRPr="001F4876" w14:paraId="334D7FE9" w14:textId="77777777" w:rsidTr="0088726B">
        <w:tc>
          <w:tcPr>
            <w:tcW w:w="1985" w:type="dxa"/>
          </w:tcPr>
          <w:p w14:paraId="144B5877" w14:textId="587C71EB" w:rsidR="000D666B" w:rsidRPr="001F4876" w:rsidRDefault="001F4876" w:rsidP="0088726B">
            <w:pPr>
              <w:pStyle w:val="Main"/>
              <w:tabs>
                <w:tab w:val="left" w:pos="1134"/>
              </w:tabs>
              <w:spacing w:line="276" w:lineRule="auto"/>
              <w:rPr>
                <w:b/>
              </w:rPr>
            </w:pPr>
            <w:r>
              <w:rPr>
                <w:b/>
              </w:rPr>
              <w:t>Flag</w:t>
            </w:r>
          </w:p>
        </w:tc>
        <w:tc>
          <w:tcPr>
            <w:tcW w:w="7643" w:type="dxa"/>
          </w:tcPr>
          <w:p w14:paraId="298D7851" w14:textId="023DCFF8" w:rsidR="000D666B" w:rsidRPr="001F4876" w:rsidRDefault="001F4876" w:rsidP="0088726B">
            <w:pPr>
              <w:pStyle w:val="Main"/>
              <w:tabs>
                <w:tab w:val="left" w:pos="1134"/>
              </w:tabs>
              <w:spacing w:line="240" w:lineRule="auto"/>
            </w:pPr>
            <w:r>
              <w:t>Flags sind zusätzliche Parameter, welche einem Kommandozeilenprogramm beim Start mitgegeben werden können.</w:t>
            </w:r>
          </w:p>
        </w:tc>
      </w:tr>
      <w:tr w:rsidR="000D666B" w:rsidRPr="001F4876" w14:paraId="742C98C5" w14:textId="77777777" w:rsidTr="0088726B">
        <w:tc>
          <w:tcPr>
            <w:tcW w:w="1985" w:type="dxa"/>
          </w:tcPr>
          <w:p w14:paraId="7E64FC23" w14:textId="796F08A0" w:rsidR="000D666B" w:rsidRPr="001F4876" w:rsidRDefault="001F4876" w:rsidP="0088726B">
            <w:pPr>
              <w:pStyle w:val="Main"/>
              <w:tabs>
                <w:tab w:val="left" w:pos="1134"/>
              </w:tabs>
              <w:spacing w:line="276" w:lineRule="auto"/>
              <w:rPr>
                <w:b/>
              </w:rPr>
            </w:pPr>
            <w:r>
              <w:rPr>
                <w:b/>
              </w:rPr>
              <w:t>Fluent Assertions</w:t>
            </w:r>
          </w:p>
        </w:tc>
        <w:tc>
          <w:tcPr>
            <w:tcW w:w="7643" w:type="dxa"/>
          </w:tcPr>
          <w:p w14:paraId="0329C30E" w14:textId="1A01C4C8" w:rsidR="000D666B" w:rsidRPr="001F4876" w:rsidRDefault="001F4876" w:rsidP="0088726B">
            <w:pPr>
              <w:pStyle w:val="Main"/>
              <w:tabs>
                <w:tab w:val="left" w:pos="1134"/>
              </w:tabs>
              <w:spacing w:line="240" w:lineRule="auto"/>
            </w:pPr>
            <w:r>
              <w:t>Fluent Assertions ist eine Erweiterung, welche es dem Entwickler erlaubt, beim Assert Schritt in Testfällen natürlichere, lesbarere Sprache zu verwenden.</w:t>
            </w:r>
          </w:p>
        </w:tc>
      </w:tr>
      <w:tr w:rsidR="000D666B" w:rsidRPr="001F4876" w14:paraId="1B3E6723" w14:textId="77777777" w:rsidTr="0088726B">
        <w:tc>
          <w:tcPr>
            <w:tcW w:w="1985" w:type="dxa"/>
          </w:tcPr>
          <w:p w14:paraId="330D2875" w14:textId="4ACC8CF7" w:rsidR="000D666B" w:rsidRPr="001F4876" w:rsidRDefault="001F4876" w:rsidP="0088726B">
            <w:pPr>
              <w:pStyle w:val="Main"/>
              <w:tabs>
                <w:tab w:val="left" w:pos="1134"/>
              </w:tabs>
              <w:spacing w:line="276" w:lineRule="auto"/>
              <w:rPr>
                <w:b/>
              </w:rPr>
            </w:pPr>
            <w:r>
              <w:rPr>
                <w:b/>
              </w:rPr>
              <w:t>Foreign Key</w:t>
            </w:r>
          </w:p>
        </w:tc>
        <w:tc>
          <w:tcPr>
            <w:tcW w:w="7643" w:type="dxa"/>
          </w:tcPr>
          <w:p w14:paraId="1AD5E853" w14:textId="45B62BBC" w:rsidR="000D666B" w:rsidRPr="001F4876" w:rsidRDefault="001F4876" w:rsidP="0088726B">
            <w:pPr>
              <w:pStyle w:val="Main"/>
              <w:tabs>
                <w:tab w:val="left" w:pos="1134"/>
              </w:tabs>
              <w:spacing w:line="240" w:lineRule="auto"/>
            </w:pPr>
            <w:r w:rsidRPr="001F4876">
              <w:t>Mit Foreign Key werden Spalten</w:t>
            </w:r>
            <w:r>
              <w:t xml:space="preserve"> innerhalb von Datenbanktabellen bezeichnet, welche auf andere Tabellen verweisen.</w:t>
            </w:r>
          </w:p>
        </w:tc>
      </w:tr>
      <w:tr w:rsidR="001F4876" w:rsidRPr="001F4876" w14:paraId="5DF4469D" w14:textId="77777777" w:rsidTr="0088726B">
        <w:tc>
          <w:tcPr>
            <w:tcW w:w="1985" w:type="dxa"/>
          </w:tcPr>
          <w:p w14:paraId="07BE9374" w14:textId="36E56C2B" w:rsidR="001F4876" w:rsidRDefault="001F4876" w:rsidP="0088726B">
            <w:pPr>
              <w:pStyle w:val="Main"/>
              <w:tabs>
                <w:tab w:val="left" w:pos="1134"/>
              </w:tabs>
              <w:spacing w:line="276" w:lineRule="auto"/>
              <w:rPr>
                <w:b/>
              </w:rPr>
            </w:pPr>
            <w:r>
              <w:rPr>
                <w:b/>
              </w:rPr>
              <w:t>Git</w:t>
            </w:r>
          </w:p>
        </w:tc>
        <w:tc>
          <w:tcPr>
            <w:tcW w:w="7643" w:type="dxa"/>
          </w:tcPr>
          <w:p w14:paraId="352B6CA8" w14:textId="53D1C6EE" w:rsidR="001F4876" w:rsidRPr="001F4876" w:rsidRDefault="001F4876" w:rsidP="0088726B">
            <w:pPr>
              <w:pStyle w:val="Main"/>
              <w:tabs>
                <w:tab w:val="left" w:pos="1134"/>
              </w:tabs>
              <w:spacing w:line="240" w:lineRule="auto"/>
            </w:pPr>
            <w:r>
              <w:t>Git ist ein weit verbreitetes Software Verwaltungstool.</w:t>
            </w:r>
          </w:p>
        </w:tc>
      </w:tr>
      <w:tr w:rsidR="001F4876" w:rsidRPr="001F4876" w14:paraId="3140B7B8" w14:textId="77777777" w:rsidTr="0088726B">
        <w:tc>
          <w:tcPr>
            <w:tcW w:w="1985" w:type="dxa"/>
          </w:tcPr>
          <w:p w14:paraId="54E46C6E" w14:textId="0D90C7D7" w:rsidR="001F4876" w:rsidRDefault="001F4876" w:rsidP="0088726B">
            <w:pPr>
              <w:pStyle w:val="Main"/>
              <w:tabs>
                <w:tab w:val="left" w:pos="1134"/>
              </w:tabs>
              <w:spacing w:line="276" w:lineRule="auto"/>
              <w:rPr>
                <w:b/>
              </w:rPr>
            </w:pPr>
            <w:r>
              <w:rPr>
                <w:b/>
              </w:rPr>
              <w:t>Github / GitHub</w:t>
            </w:r>
          </w:p>
        </w:tc>
        <w:tc>
          <w:tcPr>
            <w:tcW w:w="7643" w:type="dxa"/>
          </w:tcPr>
          <w:p w14:paraId="5A20A402" w14:textId="0F33E232" w:rsidR="001F4876" w:rsidRDefault="001F4876" w:rsidP="0088726B">
            <w:pPr>
              <w:pStyle w:val="Main"/>
              <w:tabs>
                <w:tab w:val="left" w:pos="1134"/>
              </w:tabs>
              <w:spacing w:line="240" w:lineRule="auto"/>
            </w:pPr>
            <w:r>
              <w:t xml:space="preserve">Github ist </w:t>
            </w:r>
            <w:r w:rsidR="001A0E08">
              <w:t>eine Entwicklerplattform,</w:t>
            </w:r>
            <w:r>
              <w:t xml:space="preserve"> welche es Entwicklern erlaubt, ihren Code oder ihre anderen Daten </w:t>
            </w:r>
            <w:r w:rsidR="001A0E08">
              <w:t>zu speichern, managen und teilen.</w:t>
            </w:r>
          </w:p>
        </w:tc>
      </w:tr>
      <w:tr w:rsidR="001A0E08" w:rsidRPr="001F4876" w14:paraId="72772DF9" w14:textId="77777777" w:rsidTr="0088726B">
        <w:tc>
          <w:tcPr>
            <w:tcW w:w="1985" w:type="dxa"/>
          </w:tcPr>
          <w:p w14:paraId="274CECF0" w14:textId="5E4FBCC1" w:rsidR="001A0E08" w:rsidRDefault="001A0E08" w:rsidP="0088726B">
            <w:pPr>
              <w:pStyle w:val="Main"/>
              <w:tabs>
                <w:tab w:val="left" w:pos="1134"/>
              </w:tabs>
              <w:spacing w:line="276" w:lineRule="auto"/>
              <w:rPr>
                <w:b/>
              </w:rPr>
            </w:pPr>
            <w:r>
              <w:rPr>
                <w:b/>
              </w:rPr>
              <w:t>IPERKA</w:t>
            </w:r>
          </w:p>
        </w:tc>
        <w:tc>
          <w:tcPr>
            <w:tcW w:w="7643" w:type="dxa"/>
          </w:tcPr>
          <w:p w14:paraId="4D2A7FD7" w14:textId="373C480F" w:rsidR="001A0E08" w:rsidRDefault="001A0E08" w:rsidP="0088726B">
            <w:pPr>
              <w:pStyle w:val="Main"/>
              <w:tabs>
                <w:tab w:val="left" w:pos="1134"/>
              </w:tabs>
              <w:spacing w:line="240" w:lineRule="auto"/>
            </w:pPr>
            <w:r>
              <w:t>IPERKA ist eine lineare Projektmanagement Methode, welche in die sechs Schritte informieren, planen, entscheiden, realisieren, kontrollieren und auswerten unterteilt wird.</w:t>
            </w:r>
          </w:p>
        </w:tc>
      </w:tr>
      <w:tr w:rsidR="001A0E08" w:rsidRPr="001F4876" w14:paraId="5DC31BD8" w14:textId="77777777" w:rsidTr="0088726B">
        <w:tc>
          <w:tcPr>
            <w:tcW w:w="1985" w:type="dxa"/>
          </w:tcPr>
          <w:p w14:paraId="25F621F0" w14:textId="6564BA35" w:rsidR="001A0E08" w:rsidRDefault="001A0E08" w:rsidP="0088726B">
            <w:pPr>
              <w:pStyle w:val="Main"/>
              <w:tabs>
                <w:tab w:val="left" w:pos="1134"/>
              </w:tabs>
              <w:spacing w:line="276" w:lineRule="auto"/>
              <w:rPr>
                <w:b/>
              </w:rPr>
            </w:pPr>
            <w:r>
              <w:rPr>
                <w:b/>
              </w:rPr>
              <w:t>Jira</w:t>
            </w:r>
          </w:p>
        </w:tc>
        <w:tc>
          <w:tcPr>
            <w:tcW w:w="7643" w:type="dxa"/>
          </w:tcPr>
          <w:p w14:paraId="6E80C99A" w14:textId="2A53344C" w:rsidR="001A0E08" w:rsidRDefault="001A0E08" w:rsidP="0088726B">
            <w:pPr>
              <w:pStyle w:val="Main"/>
              <w:tabs>
                <w:tab w:val="left" w:pos="1134"/>
              </w:tabs>
              <w:spacing w:line="240" w:lineRule="auto"/>
            </w:pPr>
            <w:r w:rsidRPr="001A0E08">
              <w:t xml:space="preserve">Jira ist ein von Atlassian entwickeltes Produkt, </w:t>
            </w:r>
            <w:r>
              <w:t>welches</w:t>
            </w:r>
            <w:r w:rsidRPr="001A0E08">
              <w:t xml:space="preserve"> Bug-, Issue-Tracking und agiles Projektmanagement ermöglicht.</w:t>
            </w:r>
          </w:p>
        </w:tc>
      </w:tr>
      <w:tr w:rsidR="001A0E08" w:rsidRPr="001F4876" w14:paraId="0EF34F48" w14:textId="77777777" w:rsidTr="0088726B">
        <w:tc>
          <w:tcPr>
            <w:tcW w:w="1985" w:type="dxa"/>
          </w:tcPr>
          <w:p w14:paraId="5B7DC1B4" w14:textId="685BB3AE" w:rsidR="001A0E08" w:rsidRDefault="001A0E08" w:rsidP="0088726B">
            <w:pPr>
              <w:pStyle w:val="Main"/>
              <w:tabs>
                <w:tab w:val="left" w:pos="1134"/>
              </w:tabs>
              <w:spacing w:line="276" w:lineRule="auto"/>
              <w:rPr>
                <w:b/>
              </w:rPr>
            </w:pPr>
            <w:r>
              <w:rPr>
                <w:b/>
              </w:rPr>
              <w:t>Kanban</w:t>
            </w:r>
          </w:p>
        </w:tc>
        <w:tc>
          <w:tcPr>
            <w:tcW w:w="7643" w:type="dxa"/>
          </w:tcPr>
          <w:p w14:paraId="027CF5EE" w14:textId="74A240A7" w:rsidR="001A0E08" w:rsidRPr="001A0E08" w:rsidRDefault="001A0E08" w:rsidP="0088726B">
            <w:pPr>
              <w:pStyle w:val="Main"/>
              <w:tabs>
                <w:tab w:val="left" w:pos="1134"/>
              </w:tabs>
              <w:spacing w:line="240" w:lineRule="auto"/>
            </w:pPr>
            <w:r>
              <w:t>Kanban ist eine agile Projektmanagement Methode, welche versucht noch zu erledigende Arbeiten und Fortschritte visuell darzustellen.</w:t>
            </w:r>
          </w:p>
        </w:tc>
      </w:tr>
      <w:tr w:rsidR="001A0E08" w:rsidRPr="001F4876" w14:paraId="6000579D" w14:textId="77777777" w:rsidTr="0088726B">
        <w:tc>
          <w:tcPr>
            <w:tcW w:w="1985" w:type="dxa"/>
          </w:tcPr>
          <w:p w14:paraId="31F4EA6C" w14:textId="78CD1437" w:rsidR="001A0E08" w:rsidRDefault="001A0E08" w:rsidP="0088726B">
            <w:pPr>
              <w:pStyle w:val="Main"/>
              <w:tabs>
                <w:tab w:val="left" w:pos="1134"/>
              </w:tabs>
              <w:spacing w:line="276" w:lineRule="auto"/>
              <w:rPr>
                <w:b/>
              </w:rPr>
            </w:pPr>
            <w:r>
              <w:rPr>
                <w:b/>
              </w:rPr>
              <w:t>Kanbanboard</w:t>
            </w:r>
          </w:p>
        </w:tc>
        <w:tc>
          <w:tcPr>
            <w:tcW w:w="7643" w:type="dxa"/>
          </w:tcPr>
          <w:p w14:paraId="1BD1F067" w14:textId="727F2125" w:rsidR="001A0E08" w:rsidRDefault="001A0E08" w:rsidP="0088726B">
            <w:pPr>
              <w:pStyle w:val="Main"/>
              <w:tabs>
                <w:tab w:val="left" w:pos="1134"/>
              </w:tabs>
              <w:spacing w:line="240" w:lineRule="auto"/>
            </w:pPr>
            <w:r>
              <w:t>Ein Kanbanboard ist ein Hilfstool welches in der Projektmanagement Methode Kanban verwendet wird um Tasks zu tracken und visuell darzustellen.</w:t>
            </w:r>
          </w:p>
        </w:tc>
      </w:tr>
      <w:tr w:rsidR="001A0E08" w:rsidRPr="001F4876" w14:paraId="23F976C7" w14:textId="77777777" w:rsidTr="0088726B">
        <w:tc>
          <w:tcPr>
            <w:tcW w:w="1985" w:type="dxa"/>
          </w:tcPr>
          <w:p w14:paraId="739935EF" w14:textId="5C4EAC9C" w:rsidR="001A0E08" w:rsidRDefault="001A0E08" w:rsidP="0088726B">
            <w:pPr>
              <w:pStyle w:val="Main"/>
              <w:tabs>
                <w:tab w:val="left" w:pos="1134"/>
              </w:tabs>
              <w:spacing w:line="276" w:lineRule="auto"/>
              <w:rPr>
                <w:b/>
              </w:rPr>
            </w:pPr>
            <w:r>
              <w:rPr>
                <w:b/>
              </w:rPr>
              <w:lastRenderedPageBreak/>
              <w:t>LAWIS</w:t>
            </w:r>
          </w:p>
        </w:tc>
        <w:tc>
          <w:tcPr>
            <w:tcW w:w="7643" w:type="dxa"/>
          </w:tcPr>
          <w:p w14:paraId="57B709A2" w14:textId="64831A5E" w:rsidR="001A0E08" w:rsidRDefault="001A0E08" w:rsidP="0088726B">
            <w:pPr>
              <w:pStyle w:val="Main"/>
              <w:tabs>
                <w:tab w:val="left" w:pos="1134"/>
              </w:tabs>
              <w:spacing w:line="240" w:lineRule="auto"/>
            </w:pPr>
            <w:r>
              <w:t>LAWIS ist der Name des durch die Softec entwickelte Landwirtschafts-Informationssystems, sowie der Name eines der Entwicklerteams der Softec.</w:t>
            </w:r>
          </w:p>
        </w:tc>
      </w:tr>
      <w:tr w:rsidR="001A0E08" w:rsidRPr="001F4876" w14:paraId="05FFA398" w14:textId="77777777" w:rsidTr="0088726B">
        <w:tc>
          <w:tcPr>
            <w:tcW w:w="1985" w:type="dxa"/>
          </w:tcPr>
          <w:p w14:paraId="0FB8B662" w14:textId="6910C8FD" w:rsidR="001A0E08" w:rsidRDefault="001A0E08" w:rsidP="0088726B">
            <w:pPr>
              <w:pStyle w:val="Main"/>
              <w:tabs>
                <w:tab w:val="left" w:pos="1134"/>
              </w:tabs>
              <w:spacing w:line="276" w:lineRule="auto"/>
              <w:rPr>
                <w:b/>
              </w:rPr>
            </w:pPr>
            <w:r>
              <w:rPr>
                <w:b/>
              </w:rPr>
              <w:t>LEIS / Leis / leis</w:t>
            </w:r>
          </w:p>
        </w:tc>
        <w:tc>
          <w:tcPr>
            <w:tcW w:w="7643" w:type="dxa"/>
          </w:tcPr>
          <w:p w14:paraId="3C398712" w14:textId="3D999A71" w:rsidR="001A0E08" w:rsidRDefault="001A0E08" w:rsidP="0088726B">
            <w:pPr>
              <w:pStyle w:val="Main"/>
              <w:tabs>
                <w:tab w:val="left" w:pos="1134"/>
              </w:tabs>
              <w:spacing w:line="240" w:lineRule="auto"/>
            </w:pPr>
            <w:r>
              <w:t>Das LEIS ist das interne Leistungserfassungssystem der Softec.</w:t>
            </w:r>
          </w:p>
        </w:tc>
      </w:tr>
      <w:tr w:rsidR="001A0E08" w:rsidRPr="001F4876" w14:paraId="3B15822D" w14:textId="77777777" w:rsidTr="0088726B">
        <w:tc>
          <w:tcPr>
            <w:tcW w:w="1985" w:type="dxa"/>
          </w:tcPr>
          <w:p w14:paraId="768C7402" w14:textId="307C0A6B" w:rsidR="001A0E08" w:rsidRDefault="001A0E08" w:rsidP="0088726B">
            <w:pPr>
              <w:pStyle w:val="Main"/>
              <w:tabs>
                <w:tab w:val="left" w:pos="1134"/>
              </w:tabs>
              <w:spacing w:line="276" w:lineRule="auto"/>
              <w:rPr>
                <w:b/>
              </w:rPr>
            </w:pPr>
            <w:r>
              <w:rPr>
                <w:b/>
              </w:rPr>
              <w:t>Log</w:t>
            </w:r>
          </w:p>
        </w:tc>
        <w:tc>
          <w:tcPr>
            <w:tcW w:w="7643" w:type="dxa"/>
          </w:tcPr>
          <w:p w14:paraId="054B76B4" w14:textId="1DD8BD2C" w:rsidR="001A0E08" w:rsidRDefault="001A0E08" w:rsidP="0088726B">
            <w:pPr>
              <w:pStyle w:val="Main"/>
              <w:tabs>
                <w:tab w:val="left" w:pos="1134"/>
              </w:tabs>
              <w:spacing w:line="240" w:lineRule="auto"/>
            </w:pPr>
            <w:r>
              <w:t>Ein Log ist ein Protokoll eines Computerprogrammes in welchen Informationen, Warnungen und Fehler festgehalten werden.</w:t>
            </w:r>
          </w:p>
        </w:tc>
      </w:tr>
      <w:tr w:rsidR="001A0E08" w:rsidRPr="001F4876" w14:paraId="7FFDAD68" w14:textId="77777777" w:rsidTr="0088726B">
        <w:tc>
          <w:tcPr>
            <w:tcW w:w="1985" w:type="dxa"/>
          </w:tcPr>
          <w:p w14:paraId="4AAD5949" w14:textId="2CEECD56" w:rsidR="001A0E08" w:rsidRDefault="001A0E08" w:rsidP="0088726B">
            <w:pPr>
              <w:pStyle w:val="Main"/>
              <w:tabs>
                <w:tab w:val="left" w:pos="1134"/>
              </w:tabs>
              <w:spacing w:line="276" w:lineRule="auto"/>
              <w:rPr>
                <w:b/>
              </w:rPr>
            </w:pPr>
            <w:r>
              <w:rPr>
                <w:b/>
              </w:rPr>
              <w:t>Mock / Mocking</w:t>
            </w:r>
          </w:p>
        </w:tc>
        <w:tc>
          <w:tcPr>
            <w:tcW w:w="7643" w:type="dxa"/>
          </w:tcPr>
          <w:p w14:paraId="77472905" w14:textId="700583E9" w:rsidR="001A0E08" w:rsidRDefault="001A0E08" w:rsidP="0088726B">
            <w:pPr>
              <w:pStyle w:val="Main"/>
              <w:tabs>
                <w:tab w:val="left" w:pos="1134"/>
              </w:tabs>
              <w:spacing w:line="240" w:lineRule="auto"/>
            </w:pPr>
            <w:r>
              <w:t xml:space="preserve">In der Softwareentwicklung sind Mock Objekte simulierte Objekte, welche die Funktionsweise produktiver Objekte nachahmen. Mocking ist der Prozess, in welchem diese Objekte erstellt werden. </w:t>
            </w:r>
          </w:p>
        </w:tc>
      </w:tr>
      <w:tr w:rsidR="001A0E08" w:rsidRPr="001F4876" w14:paraId="15AB9628" w14:textId="77777777" w:rsidTr="0088726B">
        <w:tc>
          <w:tcPr>
            <w:tcW w:w="1985" w:type="dxa"/>
          </w:tcPr>
          <w:p w14:paraId="62580350" w14:textId="2CEC3155" w:rsidR="001A0E08" w:rsidRDefault="001A0E08" w:rsidP="0088726B">
            <w:pPr>
              <w:pStyle w:val="Main"/>
              <w:tabs>
                <w:tab w:val="left" w:pos="1134"/>
              </w:tabs>
              <w:spacing w:line="276" w:lineRule="auto"/>
              <w:rPr>
                <w:b/>
              </w:rPr>
            </w:pPr>
            <w:r>
              <w:rPr>
                <w:b/>
              </w:rPr>
              <w:t>NSubstitute</w:t>
            </w:r>
          </w:p>
        </w:tc>
        <w:tc>
          <w:tcPr>
            <w:tcW w:w="7643" w:type="dxa"/>
          </w:tcPr>
          <w:p w14:paraId="65840B1F" w14:textId="118760AB" w:rsidR="001A0E08" w:rsidRDefault="00A61E37" w:rsidP="0088726B">
            <w:pPr>
              <w:pStyle w:val="Main"/>
              <w:tabs>
                <w:tab w:val="left" w:pos="1134"/>
              </w:tabs>
              <w:spacing w:line="240" w:lineRule="auto"/>
            </w:pPr>
            <w:r>
              <w:t>NSubstitute ist eine Erweiterung, mit welcher das Mocking von Daten in Testfällen vereinfacht wird.</w:t>
            </w:r>
          </w:p>
        </w:tc>
      </w:tr>
      <w:tr w:rsidR="00A61E37" w:rsidRPr="001F4876" w14:paraId="7C0151AC" w14:textId="77777777" w:rsidTr="0088726B">
        <w:tc>
          <w:tcPr>
            <w:tcW w:w="1985" w:type="dxa"/>
          </w:tcPr>
          <w:p w14:paraId="0C2011D5" w14:textId="0E875638" w:rsidR="00A61E37" w:rsidRDefault="00A61E37" w:rsidP="0088726B">
            <w:pPr>
              <w:pStyle w:val="Main"/>
              <w:tabs>
                <w:tab w:val="left" w:pos="1134"/>
              </w:tabs>
              <w:spacing w:line="276" w:lineRule="auto"/>
              <w:rPr>
                <w:b/>
              </w:rPr>
            </w:pPr>
            <w:r>
              <w:rPr>
                <w:b/>
              </w:rPr>
              <w:t>NuGet Package</w:t>
            </w:r>
          </w:p>
        </w:tc>
        <w:tc>
          <w:tcPr>
            <w:tcW w:w="7643" w:type="dxa"/>
          </w:tcPr>
          <w:p w14:paraId="4558D572" w14:textId="41C4521D" w:rsidR="00A61E37" w:rsidRDefault="00A61E37" w:rsidP="0088726B">
            <w:pPr>
              <w:pStyle w:val="Main"/>
              <w:tabs>
                <w:tab w:val="left" w:pos="1134"/>
              </w:tabs>
              <w:spacing w:line="240" w:lineRule="auto"/>
            </w:pPr>
            <w:r>
              <w:t>NuGet Packages sind Erweiterungen, welche in der Form von Paketen einem Projekt hinzugefügt werden können.</w:t>
            </w:r>
          </w:p>
        </w:tc>
      </w:tr>
      <w:tr w:rsidR="00A61E37" w:rsidRPr="001F4876" w14:paraId="7A4A4760" w14:textId="77777777" w:rsidTr="0088726B">
        <w:tc>
          <w:tcPr>
            <w:tcW w:w="1985" w:type="dxa"/>
          </w:tcPr>
          <w:p w14:paraId="6D048E36" w14:textId="6B742EFE" w:rsidR="00A61E37" w:rsidRDefault="00A61E37" w:rsidP="0088726B">
            <w:pPr>
              <w:pStyle w:val="Main"/>
              <w:tabs>
                <w:tab w:val="left" w:pos="1134"/>
              </w:tabs>
              <w:spacing w:line="276" w:lineRule="auto"/>
              <w:rPr>
                <w:b/>
              </w:rPr>
            </w:pPr>
            <w:r>
              <w:rPr>
                <w:b/>
              </w:rPr>
              <w:t>Repository</w:t>
            </w:r>
          </w:p>
        </w:tc>
        <w:tc>
          <w:tcPr>
            <w:tcW w:w="7643" w:type="dxa"/>
          </w:tcPr>
          <w:p w14:paraId="62D0AB58" w14:textId="7D17AA1C" w:rsidR="00A61E37" w:rsidRDefault="00A61E37" w:rsidP="0088726B">
            <w:pPr>
              <w:pStyle w:val="Main"/>
              <w:tabs>
                <w:tab w:val="left" w:pos="1134"/>
              </w:tabs>
              <w:spacing w:line="240" w:lineRule="auto"/>
            </w:pPr>
            <w:r>
              <w:t>Ein Repository ist ein Verzeichnis oder Archiv welches zur Verwaltung verschiedenster Daten verwendet wird.</w:t>
            </w:r>
          </w:p>
        </w:tc>
      </w:tr>
      <w:tr w:rsidR="00A61E37" w:rsidRPr="001F4876" w14:paraId="4F2FA15D" w14:textId="77777777" w:rsidTr="0088726B">
        <w:tc>
          <w:tcPr>
            <w:tcW w:w="1985" w:type="dxa"/>
          </w:tcPr>
          <w:p w14:paraId="443E0B80" w14:textId="261D2FE2" w:rsidR="00A61E37" w:rsidRDefault="00A61E37" w:rsidP="0088726B">
            <w:pPr>
              <w:pStyle w:val="Main"/>
              <w:tabs>
                <w:tab w:val="left" w:pos="1134"/>
              </w:tabs>
              <w:spacing w:line="276" w:lineRule="auto"/>
              <w:rPr>
                <w:b/>
              </w:rPr>
            </w:pPr>
            <w:r>
              <w:rPr>
                <w:b/>
              </w:rPr>
              <w:t>REST</w:t>
            </w:r>
          </w:p>
        </w:tc>
        <w:tc>
          <w:tcPr>
            <w:tcW w:w="7643" w:type="dxa"/>
          </w:tcPr>
          <w:p w14:paraId="1B4C0A30" w14:textId="0C3F25E7" w:rsidR="00A61E37" w:rsidRDefault="00A61E37" w:rsidP="0088726B">
            <w:pPr>
              <w:pStyle w:val="Main"/>
              <w:tabs>
                <w:tab w:val="left" w:pos="1134"/>
              </w:tabs>
              <w:spacing w:line="240" w:lineRule="auto"/>
            </w:pPr>
            <w:r w:rsidRPr="00A61E37">
              <w:t>REST ist ein Software-Architekturstil, der als Leitfaden für das Design und die Entwicklung der Architektur des World Wide Web entwickelt wurde. REST definiert eine Reihe von Einschränkungen, wie sich die Architektur eines Systems im Internet</w:t>
            </w:r>
            <w:r>
              <w:t xml:space="preserve"> </w:t>
            </w:r>
            <w:r w:rsidRPr="00A61E37">
              <w:t>verhalten sollte.</w:t>
            </w:r>
          </w:p>
        </w:tc>
      </w:tr>
      <w:tr w:rsidR="00A61E37" w:rsidRPr="001F4876" w14:paraId="1459DBE5" w14:textId="77777777" w:rsidTr="0088726B">
        <w:tc>
          <w:tcPr>
            <w:tcW w:w="1985" w:type="dxa"/>
          </w:tcPr>
          <w:p w14:paraId="72EDFDF6" w14:textId="047C104D" w:rsidR="00A61E37" w:rsidRDefault="00A61E37" w:rsidP="0088726B">
            <w:pPr>
              <w:pStyle w:val="Main"/>
              <w:tabs>
                <w:tab w:val="left" w:pos="1134"/>
              </w:tabs>
              <w:spacing w:line="276" w:lineRule="auto"/>
              <w:rPr>
                <w:b/>
              </w:rPr>
            </w:pPr>
            <w:r>
              <w:rPr>
                <w:b/>
              </w:rPr>
              <w:t>Self-documenting code</w:t>
            </w:r>
          </w:p>
        </w:tc>
        <w:tc>
          <w:tcPr>
            <w:tcW w:w="7643" w:type="dxa"/>
          </w:tcPr>
          <w:p w14:paraId="2F34B6E9" w14:textId="4941F6DE" w:rsidR="00A61E37" w:rsidRPr="00A61E37" w:rsidRDefault="00A61E37" w:rsidP="0088726B">
            <w:pPr>
              <w:pStyle w:val="Main"/>
              <w:tabs>
                <w:tab w:val="left" w:pos="1134"/>
              </w:tabs>
              <w:spacing w:line="240" w:lineRule="auto"/>
            </w:pPr>
            <w:r>
              <w:t>Self-documenting code folgt einer Namenskonvention sowie einer Struktur, welche es Entwicklern einfacher macht, sich in ein System einzuarbeiten und ohne weitere Kommentare auszukommen.</w:t>
            </w:r>
          </w:p>
        </w:tc>
      </w:tr>
      <w:tr w:rsidR="00A61E37" w:rsidRPr="001F4876" w14:paraId="70359C49" w14:textId="77777777" w:rsidTr="0088726B">
        <w:tc>
          <w:tcPr>
            <w:tcW w:w="1985" w:type="dxa"/>
          </w:tcPr>
          <w:p w14:paraId="6A840C17" w14:textId="7D7E63B2" w:rsidR="00A61E37" w:rsidRDefault="00A61E37" w:rsidP="0088726B">
            <w:pPr>
              <w:pStyle w:val="Main"/>
              <w:tabs>
                <w:tab w:val="left" w:pos="1134"/>
              </w:tabs>
              <w:spacing w:line="276" w:lineRule="auto"/>
              <w:rPr>
                <w:b/>
              </w:rPr>
            </w:pPr>
            <w:r>
              <w:rPr>
                <w:b/>
              </w:rPr>
              <w:t>Solution</w:t>
            </w:r>
          </w:p>
        </w:tc>
        <w:tc>
          <w:tcPr>
            <w:tcW w:w="7643" w:type="dxa"/>
          </w:tcPr>
          <w:p w14:paraId="66D0B827" w14:textId="5C0DE2AE" w:rsidR="00A61E37" w:rsidRDefault="00A61E37" w:rsidP="0088726B">
            <w:pPr>
              <w:pStyle w:val="Main"/>
              <w:tabs>
                <w:tab w:val="left" w:pos="1134"/>
              </w:tabs>
              <w:spacing w:line="240" w:lineRule="auto"/>
            </w:pPr>
            <w:r>
              <w:t>Eine Solution ist eine Sammlung verschiedener Projekte, welche zusammen eine Applikation ausmachen.</w:t>
            </w:r>
          </w:p>
        </w:tc>
      </w:tr>
      <w:tr w:rsidR="00A61E37" w:rsidRPr="00A61E37" w14:paraId="1A8607C7" w14:textId="77777777" w:rsidTr="0088726B">
        <w:tc>
          <w:tcPr>
            <w:tcW w:w="1985" w:type="dxa"/>
          </w:tcPr>
          <w:p w14:paraId="2C9849AC" w14:textId="7AA6712F" w:rsidR="00A61E37" w:rsidRDefault="00A61E37" w:rsidP="0088726B">
            <w:pPr>
              <w:pStyle w:val="Main"/>
              <w:tabs>
                <w:tab w:val="left" w:pos="1134"/>
              </w:tabs>
              <w:spacing w:line="276" w:lineRule="auto"/>
              <w:rPr>
                <w:b/>
              </w:rPr>
            </w:pPr>
            <w:r>
              <w:rPr>
                <w:b/>
              </w:rPr>
              <w:t>SQL</w:t>
            </w:r>
          </w:p>
        </w:tc>
        <w:tc>
          <w:tcPr>
            <w:tcW w:w="7643" w:type="dxa"/>
          </w:tcPr>
          <w:p w14:paraId="694F192F" w14:textId="55FA3786" w:rsidR="00A61E37" w:rsidRPr="00A61E37" w:rsidRDefault="00A61E37" w:rsidP="0088726B">
            <w:pPr>
              <w:pStyle w:val="Main"/>
              <w:tabs>
                <w:tab w:val="left" w:pos="1134"/>
              </w:tabs>
              <w:spacing w:line="240" w:lineRule="auto"/>
            </w:pPr>
            <w:r w:rsidRPr="00A61E37">
              <w:t>SQL (Structured Query Language) ist eine Sprache, welch</w:t>
            </w:r>
            <w:r>
              <w:t>e verwendet wird, um Daten zu managen.</w:t>
            </w:r>
          </w:p>
        </w:tc>
      </w:tr>
      <w:tr w:rsidR="00A61E37" w:rsidRPr="00A61E37" w14:paraId="2D818D41" w14:textId="77777777" w:rsidTr="0088726B">
        <w:tc>
          <w:tcPr>
            <w:tcW w:w="1985" w:type="dxa"/>
          </w:tcPr>
          <w:p w14:paraId="09DBB2FA" w14:textId="7110521B" w:rsidR="00A61E37" w:rsidRDefault="00A61E37" w:rsidP="0088726B">
            <w:pPr>
              <w:pStyle w:val="Main"/>
              <w:tabs>
                <w:tab w:val="left" w:pos="1134"/>
              </w:tabs>
              <w:spacing w:line="276" w:lineRule="auto"/>
              <w:rPr>
                <w:b/>
              </w:rPr>
            </w:pPr>
            <w:r>
              <w:rPr>
                <w:b/>
              </w:rPr>
              <w:t>T-SQL</w:t>
            </w:r>
          </w:p>
        </w:tc>
        <w:tc>
          <w:tcPr>
            <w:tcW w:w="7643" w:type="dxa"/>
          </w:tcPr>
          <w:p w14:paraId="4C6DDB44" w14:textId="769ED093" w:rsidR="00A61E37" w:rsidRPr="00A61E37" w:rsidRDefault="00A61E37" w:rsidP="0088726B">
            <w:pPr>
              <w:pStyle w:val="Main"/>
              <w:tabs>
                <w:tab w:val="left" w:pos="1134"/>
              </w:tabs>
              <w:spacing w:line="240" w:lineRule="auto"/>
            </w:pPr>
            <w:r w:rsidRPr="00A61E37">
              <w:t>T-SQL (Transact-SQL) ist</w:t>
            </w:r>
            <w:r>
              <w:t xml:space="preserve"> eine Erweiterung des SQL-Standards von Microsoft.</w:t>
            </w:r>
          </w:p>
        </w:tc>
      </w:tr>
      <w:tr w:rsidR="00A61E37" w:rsidRPr="00A61E37" w14:paraId="50863D58" w14:textId="77777777" w:rsidTr="0088726B">
        <w:tc>
          <w:tcPr>
            <w:tcW w:w="1985" w:type="dxa"/>
          </w:tcPr>
          <w:p w14:paraId="292EF5A4" w14:textId="6C985F79" w:rsidR="00A61E37" w:rsidRDefault="00A61E37" w:rsidP="0088726B">
            <w:pPr>
              <w:pStyle w:val="Main"/>
              <w:tabs>
                <w:tab w:val="left" w:pos="1134"/>
              </w:tabs>
              <w:spacing w:line="276" w:lineRule="auto"/>
              <w:rPr>
                <w:b/>
              </w:rPr>
            </w:pPr>
            <w:r>
              <w:rPr>
                <w:b/>
              </w:rPr>
              <w:t>Task</w:t>
            </w:r>
          </w:p>
        </w:tc>
        <w:tc>
          <w:tcPr>
            <w:tcW w:w="7643" w:type="dxa"/>
          </w:tcPr>
          <w:p w14:paraId="09926701" w14:textId="467D71E7" w:rsidR="00A61E37" w:rsidRPr="00A61E37" w:rsidRDefault="00A61E37" w:rsidP="0088726B">
            <w:pPr>
              <w:pStyle w:val="Main"/>
              <w:tabs>
                <w:tab w:val="left" w:pos="1134"/>
              </w:tabs>
              <w:spacing w:line="240" w:lineRule="auto"/>
            </w:pPr>
            <w:r>
              <w:t>Ein Task ist eine Aufgabe.</w:t>
            </w:r>
          </w:p>
        </w:tc>
      </w:tr>
      <w:tr w:rsidR="00A61E37" w:rsidRPr="00A61E37" w14:paraId="4FF79EAD" w14:textId="77777777" w:rsidTr="0088726B">
        <w:tc>
          <w:tcPr>
            <w:tcW w:w="1985" w:type="dxa"/>
          </w:tcPr>
          <w:p w14:paraId="1423C45B" w14:textId="6EBE29BE" w:rsidR="00A61E37" w:rsidRDefault="00A61E37" w:rsidP="00471DD4">
            <w:pPr>
              <w:pStyle w:val="Main"/>
              <w:tabs>
                <w:tab w:val="left" w:pos="1134"/>
              </w:tabs>
              <w:spacing w:line="276" w:lineRule="auto"/>
              <w:jc w:val="left"/>
              <w:rPr>
                <w:b/>
              </w:rPr>
            </w:pPr>
            <w:r>
              <w:rPr>
                <w:b/>
              </w:rPr>
              <w:t>Trigger / Datenbanktrigger</w:t>
            </w:r>
          </w:p>
        </w:tc>
        <w:tc>
          <w:tcPr>
            <w:tcW w:w="7643" w:type="dxa"/>
          </w:tcPr>
          <w:p w14:paraId="3B3088A9" w14:textId="46A2D43C" w:rsidR="00A61E37" w:rsidRDefault="00A61E37" w:rsidP="0088726B">
            <w:pPr>
              <w:pStyle w:val="Main"/>
              <w:tabs>
                <w:tab w:val="left" w:pos="1134"/>
              </w:tabs>
              <w:spacing w:line="240" w:lineRule="auto"/>
            </w:pPr>
            <w:r>
              <w:t xml:space="preserve">Trigger sind Funktionen diverser Datenbankmanagement Systeme, welche </w:t>
            </w:r>
            <w:r w:rsidR="00456EF0">
              <w:t>unter anderem zur Gewährleistung der Datenpersistenz innerhalb einer Datenbank ausgeführt werden können.</w:t>
            </w:r>
          </w:p>
        </w:tc>
      </w:tr>
      <w:tr w:rsidR="00A61E37" w:rsidRPr="00A61E37" w14:paraId="1DD4B3CD" w14:textId="77777777" w:rsidTr="0088726B">
        <w:tc>
          <w:tcPr>
            <w:tcW w:w="1985" w:type="dxa"/>
          </w:tcPr>
          <w:p w14:paraId="45B2B0AA" w14:textId="5C32A6AF" w:rsidR="00A61E37" w:rsidRDefault="00456EF0" w:rsidP="0088726B">
            <w:pPr>
              <w:pStyle w:val="Main"/>
              <w:tabs>
                <w:tab w:val="left" w:pos="1134"/>
              </w:tabs>
              <w:spacing w:line="276" w:lineRule="auto"/>
              <w:rPr>
                <w:b/>
              </w:rPr>
            </w:pPr>
            <w:r>
              <w:rPr>
                <w:b/>
              </w:rPr>
              <w:t>Wasserfall</w:t>
            </w:r>
          </w:p>
        </w:tc>
        <w:tc>
          <w:tcPr>
            <w:tcW w:w="7643" w:type="dxa"/>
          </w:tcPr>
          <w:p w14:paraId="73304505" w14:textId="3E815722" w:rsidR="00A61E37" w:rsidRDefault="00456EF0" w:rsidP="0088726B">
            <w:pPr>
              <w:pStyle w:val="Main"/>
              <w:tabs>
                <w:tab w:val="left" w:pos="1134"/>
              </w:tabs>
              <w:spacing w:line="240" w:lineRule="auto"/>
            </w:pPr>
            <w:r>
              <w:t>Im linearen Wasserfallmodell geht eine Projektphase immer in die nächste, nie zurück, ohne dass die Reihenfolge der einzelnen Phasen verändert werden.</w:t>
            </w:r>
          </w:p>
        </w:tc>
      </w:tr>
      <w:tr w:rsidR="00456EF0" w:rsidRPr="00A61E37" w14:paraId="6B832931" w14:textId="77777777" w:rsidTr="0088726B">
        <w:tc>
          <w:tcPr>
            <w:tcW w:w="1985" w:type="dxa"/>
          </w:tcPr>
          <w:p w14:paraId="3C69B267" w14:textId="63DEFD62" w:rsidR="00456EF0" w:rsidRDefault="00456EF0" w:rsidP="0088726B">
            <w:pPr>
              <w:pStyle w:val="Main"/>
              <w:tabs>
                <w:tab w:val="left" w:pos="1134"/>
              </w:tabs>
              <w:spacing w:line="276" w:lineRule="auto"/>
              <w:rPr>
                <w:b/>
              </w:rPr>
            </w:pPr>
            <w:r>
              <w:rPr>
                <w:b/>
              </w:rPr>
              <w:t>Whitelist</w:t>
            </w:r>
          </w:p>
        </w:tc>
        <w:tc>
          <w:tcPr>
            <w:tcW w:w="7643" w:type="dxa"/>
          </w:tcPr>
          <w:p w14:paraId="3DEDEBFD" w14:textId="53C0218E" w:rsidR="00456EF0" w:rsidRDefault="00456EF0" w:rsidP="0088726B">
            <w:pPr>
              <w:pStyle w:val="Main"/>
              <w:tabs>
                <w:tab w:val="left" w:pos="1134"/>
              </w:tabs>
              <w:spacing w:line="240" w:lineRule="auto"/>
            </w:pPr>
            <w:r>
              <w:t>In einer Whitelist werden alle Einträge einer Gruppe (zum Beispiel verschiedene Projekte) festgehalten, welche in einem Programm erlaubt sind.</w:t>
            </w:r>
          </w:p>
        </w:tc>
      </w:tr>
      <w:tr w:rsidR="00456EF0" w:rsidRPr="00A61E37" w14:paraId="2DDF00B0" w14:textId="77777777" w:rsidTr="0088726B">
        <w:tc>
          <w:tcPr>
            <w:tcW w:w="1985" w:type="dxa"/>
          </w:tcPr>
          <w:p w14:paraId="5729E974" w14:textId="22315668" w:rsidR="00456EF0" w:rsidRDefault="00456EF0" w:rsidP="0088726B">
            <w:pPr>
              <w:pStyle w:val="Main"/>
              <w:tabs>
                <w:tab w:val="left" w:pos="1134"/>
              </w:tabs>
              <w:spacing w:line="276" w:lineRule="auto"/>
              <w:rPr>
                <w:b/>
              </w:rPr>
            </w:pPr>
            <w:r>
              <w:rPr>
                <w:b/>
              </w:rPr>
              <w:t>Worklog</w:t>
            </w:r>
          </w:p>
        </w:tc>
        <w:tc>
          <w:tcPr>
            <w:tcW w:w="7643" w:type="dxa"/>
          </w:tcPr>
          <w:p w14:paraId="7DEDFBBA" w14:textId="2E7B7C9A" w:rsidR="00456EF0" w:rsidRDefault="00456EF0" w:rsidP="0088726B">
            <w:pPr>
              <w:pStyle w:val="Main"/>
              <w:tabs>
                <w:tab w:val="left" w:pos="1134"/>
              </w:tabs>
              <w:spacing w:line="240" w:lineRule="auto"/>
            </w:pPr>
            <w:r>
              <w:t>In Jira wird auf jedem Task ein Worklog geführt, dieses enthält eine Historie aller Zeiterfassungen auf die jeweiligen Tasks.</w:t>
            </w:r>
          </w:p>
        </w:tc>
      </w:tr>
    </w:tbl>
    <w:p w14:paraId="6EC4D199" w14:textId="77777777" w:rsidR="0088726B" w:rsidRPr="00A61E37" w:rsidRDefault="0088726B" w:rsidP="0088726B">
      <w:pPr>
        <w:pStyle w:val="Main"/>
        <w:tabs>
          <w:tab w:val="left" w:pos="1134"/>
        </w:tabs>
      </w:pPr>
    </w:p>
    <w:p w14:paraId="7D92385C" w14:textId="2B7E6267" w:rsidR="007F6441" w:rsidRPr="00A61E37" w:rsidRDefault="007F6441">
      <w:pPr>
        <w:widowControl/>
        <w:spacing w:line="240" w:lineRule="auto"/>
        <w:rPr>
          <w:i/>
          <w:sz w:val="32"/>
        </w:rPr>
      </w:pPr>
      <w:r w:rsidRPr="00A61E37">
        <w:br w:type="page"/>
      </w:r>
    </w:p>
    <w:p w14:paraId="6D891110" w14:textId="5B08BA70" w:rsidR="007F6441" w:rsidRPr="00934854" w:rsidRDefault="00104774" w:rsidP="00A77728">
      <w:pPr>
        <w:pStyle w:val="Formatvorlage1"/>
      </w:pPr>
      <w:bookmarkStart w:id="67" w:name="_Toc161903190"/>
      <w:r w:rsidRPr="00934854">
        <w:lastRenderedPageBreak/>
        <w:t>Literatur</w:t>
      </w:r>
      <w:bookmarkEnd w:id="67"/>
    </w:p>
    <w:p w14:paraId="711F9B1A" w14:textId="7F885902" w:rsidR="001804FB" w:rsidRDefault="001804FB" w:rsidP="001804FB">
      <w:pPr>
        <w:pStyle w:val="Main"/>
        <w:numPr>
          <w:ilvl w:val="0"/>
          <w:numId w:val="20"/>
        </w:numPr>
        <w:spacing w:after="240"/>
      </w:pPr>
      <w:r>
        <w:t>IPERKA</w:t>
      </w:r>
      <w:r w:rsidR="00741D1E">
        <w:t xml:space="preserve"> – Detaillierte Dokumentation</w:t>
      </w:r>
    </w:p>
    <w:p w14:paraId="740C11D1" w14:textId="79057C12" w:rsidR="00471DD4" w:rsidRDefault="00FC04D6" w:rsidP="00471DD4">
      <w:pPr>
        <w:pStyle w:val="Main"/>
        <w:numPr>
          <w:ilvl w:val="0"/>
          <w:numId w:val="21"/>
        </w:numPr>
        <w:spacing w:after="240"/>
        <w:jc w:val="left"/>
      </w:pPr>
      <w:hyperlink r:id="rId27" w:history="1">
        <w:r w:rsidR="00471DD4">
          <w:rPr>
            <w:rStyle w:val="Hyperlink"/>
          </w:rPr>
          <w:t>Microsoft Word - Iperka_OdA_200617.docx (ict-berufsbildung-bern.ch)</w:t>
        </w:r>
      </w:hyperlink>
      <w:r w:rsidR="00471DD4">
        <w:t xml:space="preserve"> – Letzter Aufruf: 22.03.2024</w:t>
      </w:r>
    </w:p>
    <w:p w14:paraId="444D4A92" w14:textId="401B9AF3" w:rsidR="001804FB" w:rsidRDefault="001804FB" w:rsidP="001804FB">
      <w:pPr>
        <w:pStyle w:val="Main"/>
        <w:numPr>
          <w:ilvl w:val="0"/>
          <w:numId w:val="20"/>
        </w:numPr>
        <w:spacing w:after="240"/>
      </w:pPr>
      <w:r>
        <w:t>Wasserfall</w:t>
      </w:r>
      <w:r w:rsidR="00741D1E">
        <w:t xml:space="preserve"> – Vorteile, Nachteile und Risiken </w:t>
      </w:r>
    </w:p>
    <w:p w14:paraId="33CA7D17" w14:textId="0BA2A98D" w:rsidR="001804FB" w:rsidRDefault="00FC04D6" w:rsidP="001804FB">
      <w:pPr>
        <w:pStyle w:val="Main"/>
        <w:numPr>
          <w:ilvl w:val="0"/>
          <w:numId w:val="21"/>
        </w:numPr>
        <w:spacing w:after="240"/>
      </w:pPr>
      <w:hyperlink r:id="rId28" w:history="1">
        <w:r w:rsidR="00471DD4">
          <w:rPr>
            <w:rStyle w:val="Hyperlink"/>
            <w:rFonts w:ascii="Cambria Math" w:hAnsi="Cambria Math" w:cs="Cambria Math"/>
          </w:rPr>
          <w:t>▷</w:t>
        </w:r>
        <w:r w:rsidR="00471DD4">
          <w:rPr>
            <w:rStyle w:val="Hyperlink"/>
          </w:rPr>
          <w:t xml:space="preserve"> Wasserfallmodell | Brauchen wir agil? | Scheitern mit Ansage (synapsenstau.de)</w:t>
        </w:r>
      </w:hyperlink>
      <w:r w:rsidR="00471DD4">
        <w:t xml:space="preserve"> – Letzter Aufruf: 22.03.2024</w:t>
      </w:r>
    </w:p>
    <w:p w14:paraId="59F716F3" w14:textId="10E591E1" w:rsidR="001804FB" w:rsidRDefault="001804FB" w:rsidP="001804FB">
      <w:pPr>
        <w:pStyle w:val="Main"/>
        <w:numPr>
          <w:ilvl w:val="0"/>
          <w:numId w:val="20"/>
        </w:numPr>
        <w:spacing w:after="240"/>
      </w:pPr>
      <w:r>
        <w:t>Kanban</w:t>
      </w:r>
      <w:r w:rsidR="00741D1E">
        <w:t xml:space="preserve"> – Herkunft, Erklärung, Anwendung und Hintergrundinformationen</w:t>
      </w:r>
    </w:p>
    <w:p w14:paraId="37407941" w14:textId="5657DF5B" w:rsidR="001804FB" w:rsidRDefault="00FC04D6" w:rsidP="001804FB">
      <w:pPr>
        <w:pStyle w:val="Main"/>
        <w:numPr>
          <w:ilvl w:val="0"/>
          <w:numId w:val="21"/>
        </w:numPr>
        <w:spacing w:after="240"/>
      </w:pPr>
      <w:hyperlink r:id="rId29" w:history="1">
        <w:r w:rsidR="00471DD4" w:rsidRPr="00471DD4">
          <w:rPr>
            <w:rStyle w:val="Hyperlink"/>
          </w:rPr>
          <w:t>Kanban (development) - Wikipedia</w:t>
        </w:r>
      </w:hyperlink>
      <w:r w:rsidR="00471DD4" w:rsidRPr="00471DD4">
        <w:t xml:space="preserve"> – Letzter Auf</w:t>
      </w:r>
      <w:r w:rsidR="00471DD4">
        <w:t>ruf: 22.03.2024</w:t>
      </w:r>
    </w:p>
    <w:p w14:paraId="464C9846" w14:textId="1172ED9E" w:rsidR="00471DD4" w:rsidRDefault="00FC04D6" w:rsidP="00471DD4">
      <w:pPr>
        <w:pStyle w:val="Main"/>
        <w:numPr>
          <w:ilvl w:val="0"/>
          <w:numId w:val="21"/>
        </w:numPr>
        <w:spacing w:after="240"/>
      </w:pPr>
      <w:hyperlink r:id="rId30" w:history="1">
        <w:r w:rsidR="00471DD4">
          <w:rPr>
            <w:rStyle w:val="Hyperlink"/>
          </w:rPr>
          <w:t>Kanban: Eine kurze Einführung | Atlassian</w:t>
        </w:r>
      </w:hyperlink>
      <w:r w:rsidR="00471DD4">
        <w:t xml:space="preserve"> – Letzter Aufruf: 22.03.2024</w:t>
      </w:r>
    </w:p>
    <w:p w14:paraId="40836DE3" w14:textId="6441BD92" w:rsidR="00471DD4" w:rsidRPr="00741D1E" w:rsidRDefault="00471DD4" w:rsidP="00471DD4">
      <w:pPr>
        <w:pStyle w:val="Main"/>
        <w:numPr>
          <w:ilvl w:val="0"/>
          <w:numId w:val="20"/>
        </w:numPr>
        <w:spacing w:after="240"/>
      </w:pPr>
      <w:r w:rsidRPr="00741D1E">
        <w:t>Clean Architecture</w:t>
      </w:r>
      <w:r w:rsidR="00741D1E" w:rsidRPr="00741D1E">
        <w:t xml:space="preserve"> – Prinzipien, Dokumentation (sowie an</w:t>
      </w:r>
      <w:r w:rsidR="00741D1E">
        <w:t>dere Architekturen)</w:t>
      </w:r>
    </w:p>
    <w:p w14:paraId="2B0D7FCB" w14:textId="35691A7B" w:rsidR="00471DD4" w:rsidRPr="00BD3286" w:rsidRDefault="00FC04D6" w:rsidP="00471DD4">
      <w:pPr>
        <w:pStyle w:val="Main"/>
        <w:numPr>
          <w:ilvl w:val="0"/>
          <w:numId w:val="23"/>
        </w:numPr>
        <w:spacing w:after="240"/>
        <w:rPr>
          <w:rStyle w:val="Hyperlink"/>
          <w:color w:val="auto"/>
          <w:u w:val="none"/>
          <w:lang w:val="en-US"/>
        </w:rPr>
      </w:pPr>
      <w:hyperlink r:id="rId31" w:history="1">
        <w:r w:rsidR="00471DD4" w:rsidRPr="00471DD4">
          <w:rPr>
            <w:rStyle w:val="Hyperlink"/>
            <w:lang w:val="en-US"/>
          </w:rPr>
          <w:t>Common web application architectures - .NET | Microsoft Learn</w:t>
        </w:r>
      </w:hyperlink>
    </w:p>
    <w:p w14:paraId="4D607176" w14:textId="1FD856E7" w:rsidR="00BD3286" w:rsidRDefault="00BD3286" w:rsidP="00BD3286">
      <w:pPr>
        <w:pStyle w:val="Main"/>
        <w:numPr>
          <w:ilvl w:val="0"/>
          <w:numId w:val="20"/>
        </w:numPr>
        <w:spacing w:after="240"/>
        <w:rPr>
          <w:lang w:val="en-US"/>
        </w:rPr>
      </w:pPr>
      <w:r>
        <w:rPr>
          <w:lang w:val="en-US"/>
        </w:rPr>
        <w:t>Jira REST API Dokumentation</w:t>
      </w:r>
    </w:p>
    <w:p w14:paraId="6491DD04" w14:textId="35B3392D" w:rsidR="00BD3286" w:rsidRDefault="00BD3286" w:rsidP="00BD3286">
      <w:pPr>
        <w:pStyle w:val="Main"/>
        <w:numPr>
          <w:ilvl w:val="0"/>
          <w:numId w:val="23"/>
        </w:numPr>
        <w:spacing w:after="240"/>
        <w:rPr>
          <w:lang w:val="en-US"/>
        </w:rPr>
      </w:pPr>
      <w:hyperlink r:id="rId32" w:history="1">
        <w:r w:rsidRPr="00756655">
          <w:rPr>
            <w:rStyle w:val="Hyperlink"/>
            <w:lang w:val="en-US"/>
          </w:rPr>
          <w:t>https://developer.atlassian.com/cloud/jira/platform/rest/v3/api-group-projects/#api-group-projects</w:t>
        </w:r>
      </w:hyperlink>
    </w:p>
    <w:p w14:paraId="56F3865A" w14:textId="59FC40AA" w:rsidR="00BD3286" w:rsidRDefault="00BD3286" w:rsidP="00BD3286">
      <w:pPr>
        <w:pStyle w:val="Main"/>
        <w:numPr>
          <w:ilvl w:val="0"/>
          <w:numId w:val="20"/>
        </w:numPr>
        <w:spacing w:after="240"/>
        <w:rPr>
          <w:lang w:val="en-US"/>
        </w:rPr>
      </w:pPr>
      <w:r>
        <w:rPr>
          <w:lang w:val="en-US"/>
        </w:rPr>
        <w:t>Atlassian API Tokens</w:t>
      </w:r>
    </w:p>
    <w:p w14:paraId="415F04F2" w14:textId="16AFAAA2" w:rsidR="00BD3286" w:rsidRDefault="00BD3286" w:rsidP="00BD3286">
      <w:pPr>
        <w:pStyle w:val="Main"/>
        <w:numPr>
          <w:ilvl w:val="0"/>
          <w:numId w:val="23"/>
        </w:numPr>
        <w:spacing w:after="240"/>
        <w:rPr>
          <w:lang w:val="en-US"/>
        </w:rPr>
      </w:pPr>
      <w:hyperlink r:id="rId33" w:history="1">
        <w:r w:rsidRPr="00756655">
          <w:rPr>
            <w:rStyle w:val="Hyperlink"/>
            <w:lang w:val="en-US"/>
          </w:rPr>
          <w:t>https://support.atlassian.com/atlassian-account/docs/manage-api-tokens-for-your-atlassian-account/</w:t>
        </w:r>
      </w:hyperlink>
      <w:r>
        <w:rPr>
          <w:lang w:val="en-US"/>
        </w:rPr>
        <w:t xml:space="preserve"> </w:t>
      </w:r>
    </w:p>
    <w:p w14:paraId="1BA5109C" w14:textId="77777777" w:rsidR="00BD3286" w:rsidRPr="00BD3286" w:rsidRDefault="00BD3286" w:rsidP="00BD3286">
      <w:pPr>
        <w:pStyle w:val="Main"/>
        <w:spacing w:after="240"/>
        <w:rPr>
          <w:lang w:val="en-US"/>
        </w:rPr>
      </w:pPr>
    </w:p>
    <w:p w14:paraId="7FD4BB6A" w14:textId="77777777" w:rsidR="00471DD4" w:rsidRPr="00471DD4" w:rsidRDefault="00471DD4" w:rsidP="00471DD4">
      <w:pPr>
        <w:pStyle w:val="Main"/>
        <w:spacing w:after="240"/>
        <w:rPr>
          <w:lang w:val="en-US"/>
        </w:rPr>
      </w:pPr>
    </w:p>
    <w:p w14:paraId="79D54011" w14:textId="2F653D8D" w:rsidR="007F6441" w:rsidRPr="00471DD4" w:rsidRDefault="007F6441" w:rsidP="001804FB">
      <w:pPr>
        <w:pStyle w:val="Main"/>
        <w:numPr>
          <w:ilvl w:val="0"/>
          <w:numId w:val="20"/>
        </w:numPr>
        <w:spacing w:after="240"/>
        <w:rPr>
          <w:lang w:val="en-US"/>
        </w:rPr>
      </w:pPr>
      <w:r w:rsidRPr="00471DD4">
        <w:rPr>
          <w:lang w:val="en-US"/>
        </w:rPr>
        <w:br w:type="page"/>
      </w:r>
    </w:p>
    <w:p w14:paraId="737E2FA4" w14:textId="77777777" w:rsidR="00A77728" w:rsidRDefault="00104774" w:rsidP="00A77728">
      <w:pPr>
        <w:pStyle w:val="Formatvorlage1"/>
      </w:pPr>
      <w:bookmarkStart w:id="68" w:name="_Toc161903191"/>
      <w:r w:rsidRPr="00934854">
        <w:lastRenderedPageBreak/>
        <w:t>Abbildungsverzeichnis</w:t>
      </w:r>
      <w:bookmarkEnd w:id="68"/>
    </w:p>
    <w:p w14:paraId="2BDA9748" w14:textId="0D8EC6AE" w:rsidR="00805EA8" w:rsidRPr="00805EA8" w:rsidRDefault="00805EA8" w:rsidP="00805EA8">
      <w:pPr>
        <w:pStyle w:val="Main"/>
        <w:ind w:left="432"/>
        <w:jc w:val="left"/>
        <w:rPr>
          <w:lang w:val="en-US"/>
        </w:rPr>
      </w:pPr>
      <w:r>
        <w:t>2.2</w:t>
      </w:r>
      <w:r>
        <w:tab/>
      </w:r>
      <w:r>
        <w:tab/>
        <w:t>Projektorganisation</w:t>
      </w:r>
      <w:r>
        <w:tab/>
      </w:r>
      <w:r>
        <w:tab/>
      </w:r>
      <w:r>
        <w:tab/>
      </w:r>
      <w:r>
        <w:tab/>
      </w:r>
      <w:r>
        <w:tab/>
      </w:r>
      <w:r>
        <w:tab/>
      </w:r>
      <w:r>
        <w:tab/>
      </w:r>
      <w:r>
        <w:tab/>
      </w:r>
      <w:r>
        <w:tab/>
      </w:r>
      <w:r>
        <w:tab/>
        <w:t>9</w:t>
      </w:r>
    </w:p>
    <w:p w14:paraId="6CF75B3D" w14:textId="647F704A" w:rsidR="00805EA8" w:rsidRPr="00805EA8" w:rsidRDefault="00805EA8" w:rsidP="00805EA8">
      <w:pPr>
        <w:pStyle w:val="Main"/>
        <w:ind w:left="432"/>
        <w:jc w:val="left"/>
        <w:rPr>
          <w:lang w:val="en-US"/>
        </w:rPr>
      </w:pPr>
      <w:r>
        <w:rPr>
          <w:lang w:val="en-US"/>
        </w:rPr>
        <w:t>2</w:t>
      </w:r>
      <w:r w:rsidRPr="00805EA8">
        <w:rPr>
          <w:lang w:val="en-US"/>
        </w:rPr>
        <w:t>.</w:t>
      </w:r>
      <w:r>
        <w:rPr>
          <w:lang w:val="en-US"/>
        </w:rPr>
        <w:t>3.1.1</w:t>
      </w:r>
      <w:r w:rsidRPr="00805EA8">
        <w:rPr>
          <w:lang w:val="en-US"/>
        </w:rPr>
        <w:tab/>
      </w:r>
      <w:r>
        <w:rPr>
          <w:lang w:val="en-US"/>
        </w:rPr>
        <w:tab/>
        <w:t>IPERKA</w:t>
      </w:r>
      <w:r w:rsidRPr="00805EA8">
        <w:rPr>
          <w:lang w:val="en-US"/>
        </w:rPr>
        <w:tab/>
      </w:r>
      <w:r w:rsidRPr="00805EA8">
        <w:rPr>
          <w:lang w:val="en-US"/>
        </w:rPr>
        <w:tab/>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4B5C5A1F" w14:textId="06CA5F2B" w:rsidR="00805EA8" w:rsidRPr="00805EA8" w:rsidRDefault="00805EA8" w:rsidP="00805EA8">
      <w:pPr>
        <w:pStyle w:val="Main"/>
        <w:ind w:left="432"/>
        <w:jc w:val="left"/>
        <w:rPr>
          <w:lang w:val="en-US"/>
        </w:rPr>
      </w:pPr>
      <w:r>
        <w:rPr>
          <w:lang w:val="en-US"/>
        </w:rPr>
        <w:t>2</w:t>
      </w:r>
      <w:r w:rsidRPr="00805EA8">
        <w:rPr>
          <w:lang w:val="en-US"/>
        </w:rPr>
        <w:t>.</w:t>
      </w:r>
      <w:r>
        <w:rPr>
          <w:lang w:val="en-US"/>
        </w:rPr>
        <w:t>3.1.2</w:t>
      </w:r>
      <w:r w:rsidRPr="00805EA8">
        <w:rPr>
          <w:lang w:val="en-US"/>
        </w:rPr>
        <w:tab/>
      </w:r>
      <w:r>
        <w:rPr>
          <w:lang w:val="en-US"/>
        </w:rPr>
        <w:tab/>
        <w:t>Wasserfall</w:t>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3968BE21" w14:textId="11530730" w:rsidR="00805EA8" w:rsidRDefault="00805EA8" w:rsidP="00805EA8">
      <w:pPr>
        <w:pStyle w:val="Main"/>
        <w:ind w:left="432"/>
        <w:jc w:val="left"/>
      </w:pPr>
      <w:r>
        <w:rPr>
          <w:lang w:val="en-US"/>
        </w:rPr>
        <w:t>2</w:t>
      </w:r>
      <w:r w:rsidRPr="00805EA8">
        <w:rPr>
          <w:lang w:val="en-US"/>
        </w:rPr>
        <w:t>.</w:t>
      </w:r>
      <w:r>
        <w:rPr>
          <w:lang w:val="en-US"/>
        </w:rPr>
        <w:t>3</w:t>
      </w:r>
      <w:r w:rsidRPr="00805EA8">
        <w:rPr>
          <w:lang w:val="en-US"/>
        </w:rPr>
        <w:t>.1.3</w:t>
      </w:r>
      <w:r w:rsidRPr="00805EA8">
        <w:rPr>
          <w:lang w:val="en-US"/>
        </w:rPr>
        <w:tab/>
      </w:r>
      <w:r w:rsidRPr="00805EA8">
        <w:rPr>
          <w:lang w:val="en-US"/>
        </w:rPr>
        <w:tab/>
      </w:r>
      <w:r>
        <w:t>Kanbanboard</w:t>
      </w:r>
      <w:r>
        <w:tab/>
      </w:r>
      <w:r>
        <w:tab/>
      </w:r>
      <w:r>
        <w:tab/>
      </w:r>
      <w:r>
        <w:tab/>
      </w:r>
      <w:r>
        <w:tab/>
      </w:r>
      <w:r>
        <w:tab/>
      </w:r>
      <w:r>
        <w:tab/>
      </w:r>
      <w:r>
        <w:tab/>
      </w:r>
      <w:r>
        <w:tab/>
      </w:r>
      <w:r>
        <w:tab/>
      </w:r>
      <w:r>
        <w:tab/>
        <w:t>12</w:t>
      </w:r>
    </w:p>
    <w:p w14:paraId="0252C552" w14:textId="06915F2E" w:rsidR="00805EA8" w:rsidRDefault="00805EA8" w:rsidP="00805EA8">
      <w:pPr>
        <w:pStyle w:val="Main"/>
        <w:ind w:left="432"/>
        <w:jc w:val="left"/>
        <w:rPr>
          <w:lang w:val="en-US"/>
        </w:rPr>
      </w:pPr>
      <w:r w:rsidRPr="00805EA8">
        <w:rPr>
          <w:lang w:val="en-US"/>
        </w:rPr>
        <w:t>3.1</w:t>
      </w:r>
      <w:r w:rsidRPr="00805EA8">
        <w:rPr>
          <w:lang w:val="en-US"/>
        </w:rPr>
        <w:tab/>
      </w:r>
      <w:r>
        <w:rPr>
          <w:lang w:val="en-US"/>
        </w:rPr>
        <w:tab/>
      </w:r>
      <w:r w:rsidRPr="00805EA8">
        <w:rPr>
          <w:lang w:val="en-US"/>
        </w:rPr>
        <w:t>Use Case Diagramm</w:t>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w:t>
      </w:r>
      <w:r>
        <w:rPr>
          <w:lang w:val="en-US"/>
        </w:rPr>
        <w:t>5</w:t>
      </w:r>
    </w:p>
    <w:p w14:paraId="37BDBE74" w14:textId="3128B2BD" w:rsidR="00805EA8" w:rsidRPr="00805EA8" w:rsidRDefault="00805EA8" w:rsidP="00805EA8">
      <w:pPr>
        <w:pStyle w:val="Main"/>
        <w:ind w:left="432"/>
        <w:jc w:val="left"/>
        <w:rPr>
          <w:lang w:val="en-US"/>
        </w:rPr>
      </w:pPr>
      <w:r>
        <w:rPr>
          <w:lang w:val="en-US"/>
        </w:rPr>
        <w:t>3.4</w:t>
      </w:r>
      <w:r>
        <w:rPr>
          <w:lang w:val="en-US"/>
        </w:rPr>
        <w:tab/>
      </w:r>
      <w:r>
        <w:rPr>
          <w:lang w:val="en-US"/>
        </w:rPr>
        <w:tab/>
        <w:t>Risikomatrix</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25</w:t>
      </w:r>
    </w:p>
    <w:p w14:paraId="3491D3F0" w14:textId="77777777" w:rsidR="00805EA8" w:rsidRDefault="00805EA8" w:rsidP="00805EA8">
      <w:pPr>
        <w:pStyle w:val="Main"/>
        <w:ind w:left="432"/>
        <w:jc w:val="left"/>
      </w:pPr>
      <w:r>
        <w:t>3.6 – 2</w:t>
      </w:r>
      <w:r>
        <w:tab/>
      </w:r>
      <w:r>
        <w:tab/>
        <w:t>Zeitplan Legende</w:t>
      </w:r>
      <w:r>
        <w:tab/>
      </w:r>
      <w:r>
        <w:tab/>
      </w:r>
      <w:r>
        <w:tab/>
      </w:r>
      <w:r>
        <w:tab/>
      </w:r>
      <w:r>
        <w:tab/>
      </w:r>
      <w:r>
        <w:tab/>
      </w:r>
      <w:r>
        <w:tab/>
      </w:r>
      <w:r>
        <w:tab/>
      </w:r>
      <w:r>
        <w:tab/>
      </w:r>
      <w:r>
        <w:tab/>
      </w:r>
      <w:r>
        <w:tab/>
      </w:r>
    </w:p>
    <w:p w14:paraId="0BC527DB" w14:textId="77777777" w:rsidR="00805EA8" w:rsidRDefault="00805EA8" w:rsidP="00805EA8">
      <w:pPr>
        <w:pStyle w:val="Main"/>
        <w:ind w:left="432"/>
        <w:jc w:val="left"/>
      </w:pPr>
      <w:r>
        <w:t>4.1 – 1</w:t>
      </w:r>
      <w:r>
        <w:tab/>
      </w:r>
      <w:r>
        <w:tab/>
        <w:t>Kanbanboard Tag 1</w:t>
      </w:r>
      <w:r>
        <w:tab/>
      </w:r>
      <w:r>
        <w:tab/>
      </w:r>
      <w:r>
        <w:tab/>
      </w:r>
      <w:r>
        <w:tab/>
      </w:r>
      <w:r>
        <w:tab/>
      </w:r>
      <w:r>
        <w:tab/>
      </w:r>
      <w:r>
        <w:tab/>
      </w:r>
      <w:r>
        <w:tab/>
      </w:r>
      <w:r>
        <w:tab/>
      </w:r>
      <w:r>
        <w:tab/>
      </w:r>
    </w:p>
    <w:p w14:paraId="245BB35F" w14:textId="0A20D801" w:rsidR="00805EA8" w:rsidRDefault="00805EA8" w:rsidP="00805EA8">
      <w:pPr>
        <w:pStyle w:val="Main"/>
        <w:ind w:left="432"/>
        <w:jc w:val="left"/>
      </w:pPr>
      <w:r>
        <w:t>4.1 – 2</w:t>
      </w:r>
      <w:r>
        <w:tab/>
      </w:r>
      <w:r>
        <w:tab/>
        <w:t>Kanbanboard Tag 2</w:t>
      </w:r>
      <w:r>
        <w:tab/>
      </w:r>
      <w:r>
        <w:tab/>
      </w:r>
      <w:r>
        <w:tab/>
      </w:r>
      <w:r>
        <w:tab/>
      </w:r>
      <w:r>
        <w:tab/>
      </w:r>
      <w:r>
        <w:tab/>
      </w:r>
      <w:r>
        <w:tab/>
      </w:r>
      <w:r>
        <w:tab/>
      </w:r>
      <w:r>
        <w:tab/>
      </w:r>
      <w:r>
        <w:tab/>
      </w:r>
    </w:p>
    <w:p w14:paraId="404891D3" w14:textId="33522B24" w:rsidR="00805EA8" w:rsidRDefault="00805EA8" w:rsidP="00805EA8">
      <w:pPr>
        <w:pStyle w:val="Main"/>
        <w:ind w:left="432"/>
        <w:jc w:val="left"/>
      </w:pPr>
      <w:r>
        <w:t>4.1 – 3</w:t>
      </w:r>
      <w:r>
        <w:tab/>
      </w:r>
      <w:r>
        <w:tab/>
        <w:t>Kanbanboard Tag 3</w:t>
      </w:r>
      <w:r>
        <w:tab/>
      </w:r>
      <w:r>
        <w:tab/>
      </w:r>
      <w:r>
        <w:tab/>
      </w:r>
      <w:r>
        <w:tab/>
      </w:r>
      <w:r>
        <w:tab/>
      </w:r>
      <w:r>
        <w:tab/>
      </w:r>
      <w:r>
        <w:tab/>
      </w:r>
      <w:r>
        <w:tab/>
      </w:r>
      <w:r>
        <w:tab/>
      </w:r>
      <w:r>
        <w:tab/>
      </w:r>
    </w:p>
    <w:p w14:paraId="4C834273" w14:textId="2C5EFF0D" w:rsidR="00805EA8" w:rsidRDefault="00805EA8" w:rsidP="00805EA8">
      <w:pPr>
        <w:pStyle w:val="Main"/>
        <w:ind w:left="432"/>
        <w:jc w:val="left"/>
      </w:pPr>
      <w:r>
        <w:t>4.1 – 4</w:t>
      </w:r>
      <w:r>
        <w:tab/>
      </w:r>
      <w:r>
        <w:tab/>
        <w:t>Kanbanboard Tag 4</w:t>
      </w:r>
      <w:r>
        <w:tab/>
      </w:r>
      <w:r>
        <w:tab/>
      </w:r>
      <w:r>
        <w:tab/>
      </w:r>
      <w:r>
        <w:tab/>
      </w:r>
      <w:r>
        <w:tab/>
      </w:r>
      <w:r>
        <w:tab/>
      </w:r>
      <w:r>
        <w:tab/>
      </w:r>
      <w:r>
        <w:tab/>
      </w:r>
      <w:r>
        <w:tab/>
      </w:r>
      <w:r>
        <w:tab/>
      </w:r>
    </w:p>
    <w:p w14:paraId="2474B805" w14:textId="580BE25E" w:rsidR="00805EA8" w:rsidRDefault="00805EA8" w:rsidP="00805EA8">
      <w:pPr>
        <w:pStyle w:val="Main"/>
        <w:ind w:left="432"/>
        <w:jc w:val="left"/>
      </w:pPr>
      <w:r>
        <w:t>4.1 – 5</w:t>
      </w:r>
      <w:r>
        <w:tab/>
      </w:r>
      <w:r>
        <w:tab/>
        <w:t>Kanbanboard Tag 5</w:t>
      </w:r>
      <w:r>
        <w:tab/>
      </w:r>
      <w:r>
        <w:tab/>
      </w:r>
      <w:r>
        <w:tab/>
      </w:r>
      <w:r>
        <w:tab/>
      </w:r>
      <w:r>
        <w:tab/>
      </w:r>
      <w:r>
        <w:tab/>
      </w:r>
      <w:r>
        <w:tab/>
      </w:r>
      <w:r>
        <w:tab/>
      </w:r>
      <w:r>
        <w:tab/>
      </w:r>
      <w:r>
        <w:tab/>
      </w:r>
    </w:p>
    <w:p w14:paraId="06E1905D" w14:textId="7ABAA886" w:rsidR="00805EA8" w:rsidRDefault="00805EA8" w:rsidP="00805EA8">
      <w:pPr>
        <w:pStyle w:val="Main"/>
        <w:ind w:left="432"/>
        <w:jc w:val="left"/>
      </w:pPr>
      <w:r>
        <w:t>4.1 – 6</w:t>
      </w:r>
      <w:r>
        <w:tab/>
      </w:r>
      <w:r>
        <w:tab/>
        <w:t>Kanbanboard Tag 6</w:t>
      </w:r>
      <w:r>
        <w:tab/>
      </w:r>
      <w:r>
        <w:tab/>
      </w:r>
      <w:r>
        <w:tab/>
      </w:r>
      <w:r>
        <w:tab/>
      </w:r>
      <w:r>
        <w:tab/>
      </w:r>
      <w:r>
        <w:tab/>
      </w:r>
      <w:r>
        <w:tab/>
      </w:r>
      <w:r>
        <w:tab/>
      </w:r>
      <w:r>
        <w:tab/>
      </w:r>
      <w:r>
        <w:tab/>
      </w:r>
    </w:p>
    <w:p w14:paraId="458B6C95" w14:textId="61CC5B54" w:rsidR="00805EA8" w:rsidRDefault="00805EA8" w:rsidP="00805EA8">
      <w:pPr>
        <w:pStyle w:val="Main"/>
        <w:ind w:left="432"/>
        <w:jc w:val="left"/>
      </w:pPr>
      <w:r>
        <w:t>4.1 – 7</w:t>
      </w:r>
      <w:r>
        <w:tab/>
      </w:r>
      <w:r>
        <w:tab/>
        <w:t>Kanbanboard Tag 7</w:t>
      </w:r>
      <w:r>
        <w:tab/>
      </w:r>
      <w:r>
        <w:tab/>
      </w:r>
      <w:r>
        <w:tab/>
      </w:r>
      <w:r>
        <w:tab/>
      </w:r>
      <w:r>
        <w:tab/>
      </w:r>
      <w:r>
        <w:tab/>
      </w:r>
      <w:r>
        <w:tab/>
      </w:r>
      <w:r>
        <w:tab/>
      </w:r>
      <w:r>
        <w:tab/>
      </w:r>
      <w:r>
        <w:tab/>
      </w:r>
    </w:p>
    <w:p w14:paraId="4C7F24E7" w14:textId="4BDC06B7" w:rsidR="00805EA8" w:rsidRDefault="00805EA8" w:rsidP="00805EA8">
      <w:pPr>
        <w:pStyle w:val="Main"/>
        <w:ind w:left="432"/>
        <w:jc w:val="left"/>
      </w:pPr>
      <w:r>
        <w:t>4.1 – 8</w:t>
      </w:r>
      <w:r>
        <w:tab/>
      </w:r>
      <w:r>
        <w:tab/>
        <w:t>Kanbanboard Tag 8</w:t>
      </w:r>
      <w:r>
        <w:tab/>
      </w:r>
      <w:r>
        <w:tab/>
      </w:r>
      <w:r>
        <w:tab/>
      </w:r>
      <w:r>
        <w:tab/>
      </w:r>
      <w:r>
        <w:tab/>
      </w:r>
      <w:r>
        <w:tab/>
      </w:r>
      <w:r>
        <w:tab/>
      </w:r>
      <w:r>
        <w:tab/>
      </w:r>
      <w:r>
        <w:tab/>
      </w:r>
      <w:r>
        <w:tab/>
      </w:r>
    </w:p>
    <w:p w14:paraId="0AD30A11" w14:textId="6EE56D18" w:rsidR="00805EA8" w:rsidRDefault="00805EA8" w:rsidP="00805EA8">
      <w:pPr>
        <w:pStyle w:val="Main"/>
        <w:ind w:left="432"/>
        <w:jc w:val="left"/>
      </w:pPr>
      <w:r>
        <w:t>4.1 – 9</w:t>
      </w:r>
      <w:r>
        <w:tab/>
      </w:r>
      <w:r>
        <w:tab/>
        <w:t>Kanbanboard Tag 9</w:t>
      </w:r>
      <w:r>
        <w:tab/>
      </w:r>
      <w:r>
        <w:tab/>
      </w:r>
      <w:r>
        <w:tab/>
      </w:r>
      <w:r>
        <w:tab/>
      </w:r>
      <w:r>
        <w:tab/>
      </w:r>
      <w:r>
        <w:tab/>
      </w:r>
      <w:r>
        <w:tab/>
      </w:r>
      <w:r>
        <w:tab/>
      </w:r>
      <w:r>
        <w:tab/>
      </w:r>
      <w:r>
        <w:tab/>
      </w:r>
    </w:p>
    <w:p w14:paraId="2C92AE7C" w14:textId="341499FD" w:rsidR="00805EA8" w:rsidRDefault="00805EA8" w:rsidP="00805EA8">
      <w:pPr>
        <w:pStyle w:val="Main"/>
        <w:ind w:left="432"/>
        <w:jc w:val="left"/>
      </w:pPr>
      <w:r>
        <w:t>4.1 – 10</w:t>
      </w:r>
      <w:r>
        <w:tab/>
        <w:t>Kanbanboard Tag 10</w:t>
      </w:r>
      <w:r>
        <w:tab/>
      </w:r>
      <w:r>
        <w:tab/>
      </w:r>
      <w:r>
        <w:tab/>
      </w:r>
      <w:r>
        <w:tab/>
      </w:r>
      <w:r>
        <w:tab/>
      </w:r>
      <w:r>
        <w:tab/>
      </w:r>
      <w:r>
        <w:tab/>
      </w:r>
      <w:r>
        <w:tab/>
      </w:r>
      <w:r>
        <w:tab/>
      </w:r>
      <w:r>
        <w:tab/>
      </w:r>
    </w:p>
    <w:p w14:paraId="427A5448" w14:textId="6FB21019" w:rsidR="00805EA8" w:rsidRDefault="00805EA8" w:rsidP="00805EA8">
      <w:pPr>
        <w:pStyle w:val="Main"/>
        <w:ind w:left="432"/>
        <w:jc w:val="left"/>
      </w:pPr>
      <w:r>
        <w:t>6.3</w:t>
      </w:r>
      <w:r>
        <w:tab/>
      </w:r>
      <w:r>
        <w:tab/>
        <w:t>LEIS Datenbankschema</w:t>
      </w:r>
    </w:p>
    <w:p w14:paraId="051755FE" w14:textId="05812110" w:rsidR="00805EA8" w:rsidRDefault="00805EA8" w:rsidP="00805EA8">
      <w:pPr>
        <w:pStyle w:val="Main"/>
        <w:ind w:left="432"/>
        <w:jc w:val="left"/>
      </w:pPr>
      <w:r>
        <w:t>7.2</w:t>
      </w:r>
      <w:r>
        <w:tab/>
      </w:r>
      <w:r>
        <w:tab/>
        <w:t>Clean Architecture Onion View</w:t>
      </w:r>
    </w:p>
    <w:p w14:paraId="7351EED4" w14:textId="13BB5761" w:rsidR="00805EA8" w:rsidRDefault="00805EA8" w:rsidP="00805EA8">
      <w:pPr>
        <w:pStyle w:val="Main"/>
        <w:ind w:left="432"/>
        <w:jc w:val="left"/>
      </w:pPr>
      <w:r>
        <w:t>7.4</w:t>
      </w:r>
      <w:r>
        <w:tab/>
      </w:r>
      <w:r>
        <w:tab/>
        <w:t>Klassendiagramm</w:t>
      </w:r>
    </w:p>
    <w:p w14:paraId="0FF5723F" w14:textId="12CE477E" w:rsidR="00104774" w:rsidRPr="00934854" w:rsidRDefault="007F6441" w:rsidP="00805EA8">
      <w:pPr>
        <w:pStyle w:val="Main"/>
        <w:ind w:left="432"/>
        <w:jc w:val="left"/>
      </w:pPr>
      <w:r w:rsidRPr="00934854">
        <w:br w:type="page"/>
      </w:r>
    </w:p>
    <w:p w14:paraId="562C9C73" w14:textId="1D0ACF06" w:rsidR="00104774" w:rsidRPr="00934854" w:rsidRDefault="00104774" w:rsidP="00104774">
      <w:pPr>
        <w:pStyle w:val="Ebene2"/>
      </w:pPr>
      <w:r w:rsidRPr="00934854">
        <w:lastRenderedPageBreak/>
        <w:t xml:space="preserve"> </w:t>
      </w:r>
      <w:bookmarkStart w:id="69" w:name="_Toc161903192"/>
      <w:r w:rsidRPr="00934854">
        <w:t>Anhang</w:t>
      </w:r>
      <w:bookmarkEnd w:id="69"/>
    </w:p>
    <w:p w14:paraId="6803C056" w14:textId="6EAC8EBF" w:rsidR="00104774" w:rsidRDefault="00D64989" w:rsidP="004F3EEF">
      <w:pPr>
        <w:pStyle w:val="Formatvorlage1"/>
        <w:numPr>
          <w:ilvl w:val="1"/>
          <w:numId w:val="6"/>
        </w:numPr>
      </w:pPr>
      <w:bookmarkStart w:id="70" w:name="_Toc161903193"/>
      <w:r w:rsidRPr="00934854">
        <w:t>Git-Log</w:t>
      </w:r>
      <w:bookmarkEnd w:id="70"/>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3"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4" w15:restartNumberingAfterBreak="0">
    <w:nsid w:val="492F60C1"/>
    <w:multiLevelType w:val="hybridMultilevel"/>
    <w:tmpl w:val="1A3492C6"/>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49A86C47"/>
    <w:multiLevelType w:val="hybridMultilevel"/>
    <w:tmpl w:val="FDE4B9E6"/>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096752661">
    <w:abstractNumId w:val="0"/>
  </w:num>
  <w:num w:numId="2" w16cid:durableId="1642617472">
    <w:abstractNumId w:val="13"/>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1"/>
  </w:num>
  <w:num w:numId="8" w16cid:durableId="568538571">
    <w:abstractNumId w:val="18"/>
  </w:num>
  <w:num w:numId="9" w16cid:durableId="923607746">
    <w:abstractNumId w:val="10"/>
  </w:num>
  <w:num w:numId="10" w16cid:durableId="1101953981">
    <w:abstractNumId w:val="16"/>
  </w:num>
  <w:num w:numId="11" w16cid:durableId="2103448500">
    <w:abstractNumId w:val="2"/>
  </w:num>
  <w:num w:numId="12" w16cid:durableId="2002462999">
    <w:abstractNumId w:val="9"/>
  </w:num>
  <w:num w:numId="13" w16cid:durableId="1762868424">
    <w:abstractNumId w:val="1"/>
  </w:num>
  <w:num w:numId="14" w16cid:durableId="1567378333">
    <w:abstractNumId w:val="20"/>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7"/>
  </w:num>
  <w:num w:numId="20" w16cid:durableId="1484616753">
    <w:abstractNumId w:val="15"/>
  </w:num>
  <w:num w:numId="21" w16cid:durableId="1492478500">
    <w:abstractNumId w:val="12"/>
  </w:num>
  <w:num w:numId="22" w16cid:durableId="198472186">
    <w:abstractNumId w:val="19"/>
  </w:num>
  <w:num w:numId="23" w16cid:durableId="437795571">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35D8"/>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3ED"/>
    <w:rsid w:val="000337CE"/>
    <w:rsid w:val="00033C27"/>
    <w:rsid w:val="00035C82"/>
    <w:rsid w:val="0003635E"/>
    <w:rsid w:val="00037514"/>
    <w:rsid w:val="000402EE"/>
    <w:rsid w:val="000410EE"/>
    <w:rsid w:val="00041332"/>
    <w:rsid w:val="00045E6F"/>
    <w:rsid w:val="00045EA2"/>
    <w:rsid w:val="0004779B"/>
    <w:rsid w:val="00047903"/>
    <w:rsid w:val="00047B7E"/>
    <w:rsid w:val="00050F7A"/>
    <w:rsid w:val="00052EF4"/>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6591"/>
    <w:rsid w:val="002B73FD"/>
    <w:rsid w:val="002B779A"/>
    <w:rsid w:val="002C027A"/>
    <w:rsid w:val="002C035C"/>
    <w:rsid w:val="002C5DB3"/>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6378"/>
    <w:rsid w:val="002E63DA"/>
    <w:rsid w:val="002F051B"/>
    <w:rsid w:val="002F115E"/>
    <w:rsid w:val="002F2C71"/>
    <w:rsid w:val="002F4489"/>
    <w:rsid w:val="002F474D"/>
    <w:rsid w:val="002F4AF4"/>
    <w:rsid w:val="002F4B11"/>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4DA6"/>
    <w:rsid w:val="00455CF3"/>
    <w:rsid w:val="00456EF0"/>
    <w:rsid w:val="00461A33"/>
    <w:rsid w:val="00463273"/>
    <w:rsid w:val="00463F78"/>
    <w:rsid w:val="00465424"/>
    <w:rsid w:val="00465E13"/>
    <w:rsid w:val="00467071"/>
    <w:rsid w:val="0046747E"/>
    <w:rsid w:val="00470C94"/>
    <w:rsid w:val="00470EF3"/>
    <w:rsid w:val="004716B9"/>
    <w:rsid w:val="00471DD4"/>
    <w:rsid w:val="00471F6B"/>
    <w:rsid w:val="00473E2A"/>
    <w:rsid w:val="00475898"/>
    <w:rsid w:val="004803AE"/>
    <w:rsid w:val="00481563"/>
    <w:rsid w:val="00482ECE"/>
    <w:rsid w:val="00483537"/>
    <w:rsid w:val="00484725"/>
    <w:rsid w:val="00492887"/>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0C0F"/>
    <w:rsid w:val="005C158D"/>
    <w:rsid w:val="005C3D87"/>
    <w:rsid w:val="005C55F1"/>
    <w:rsid w:val="005C5B64"/>
    <w:rsid w:val="005C60FC"/>
    <w:rsid w:val="005C672D"/>
    <w:rsid w:val="005C74BA"/>
    <w:rsid w:val="005C7D3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745"/>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1530"/>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8A4"/>
    <w:rsid w:val="008707D0"/>
    <w:rsid w:val="0087298E"/>
    <w:rsid w:val="00872F18"/>
    <w:rsid w:val="00877CA7"/>
    <w:rsid w:val="00881342"/>
    <w:rsid w:val="00881D1C"/>
    <w:rsid w:val="00881EA6"/>
    <w:rsid w:val="008822E3"/>
    <w:rsid w:val="008827C7"/>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26A0"/>
    <w:rsid w:val="008D1B29"/>
    <w:rsid w:val="008D3D45"/>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286"/>
    <w:rsid w:val="00BD3958"/>
    <w:rsid w:val="00BD3AD3"/>
    <w:rsid w:val="00BD3F5D"/>
    <w:rsid w:val="00BD5C03"/>
    <w:rsid w:val="00BD5FA1"/>
    <w:rsid w:val="00BD6481"/>
    <w:rsid w:val="00BD74FB"/>
    <w:rsid w:val="00BE035E"/>
    <w:rsid w:val="00BE0EA7"/>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1E71"/>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3F4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105B"/>
    <w:rsid w:val="00F721E2"/>
    <w:rsid w:val="00F733C8"/>
    <w:rsid w:val="00F766AD"/>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4D6"/>
    <w:rsid w:val="00FC0ECA"/>
    <w:rsid w:val="00FC1D6E"/>
    <w:rsid w:val="00FC38C4"/>
    <w:rsid w:val="00FC5191"/>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E10A31"/>
    <w:pPr>
      <w:numPr>
        <w:ilvl w:val="3"/>
      </w:numPr>
      <w:ind w:left="1431"/>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E10A31"/>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 w:type="character" w:styleId="NichtaufgelsteErwhnung">
    <w:name w:val="Unresolved Mention"/>
    <w:basedOn w:val="Absatz-Standardschriftart"/>
    <w:uiPriority w:val="99"/>
    <w:semiHidden/>
    <w:unhideWhenUsed/>
    <w:rsid w:val="00BD3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hyperlink" Target="https://support.atlassian.com/atlassian-account/docs/manage-api-tokens-for-your-atlassian-accou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Kanban_(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hyperlink" Target="https://developer.atlassian.com/cloud/jira/platform/rest/v3/api-group-projects/#api-group-projec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hyperlink" Target="https://synapsenstau.de/wasserfallmodel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dotnet/architecture/modern-web-apps-azure/common-web-application-architec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ct-berufsbildung-bern.ch/resources/Iperka_OdA_200617.pdf" TargetMode="External"/><Relationship Id="rId30" Type="http://schemas.openxmlformats.org/officeDocument/2006/relationships/hyperlink" Target="https://www.atlassian.com/de/agile/kanban"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6158C"/>
    <w:rsid w:val="003C4B32"/>
    <w:rsid w:val="003D0558"/>
    <w:rsid w:val="003D39A2"/>
    <w:rsid w:val="00470A69"/>
    <w:rsid w:val="00483D81"/>
    <w:rsid w:val="00530E1C"/>
    <w:rsid w:val="00581606"/>
    <w:rsid w:val="00595124"/>
    <w:rsid w:val="005F1E19"/>
    <w:rsid w:val="006517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0725E"/>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55</Pages>
  <Words>8531</Words>
  <Characters>59546</Characters>
  <Application>Microsoft Office Word</Application>
  <DocSecurity>0</DocSecurity>
  <Lines>496</Lines>
  <Paragraphs>135</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67942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36</cp:revision>
  <cp:lastPrinted>2020-03-12T13:33:00Z</cp:lastPrinted>
  <dcterms:created xsi:type="dcterms:W3CDTF">2020-04-01T12:50:00Z</dcterms:created>
  <dcterms:modified xsi:type="dcterms:W3CDTF">2024-03-26T15:01:00Z</dcterms:modified>
</cp:coreProperties>
</file>